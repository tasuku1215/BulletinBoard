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p" w:displacedByCustomXml="next"/>
    <w:bookmarkEnd w:id="0" w:displacedByCustomXml="next"/>
    <w:sdt>
      <w:sdtPr>
        <w:id w:val="858402247"/>
        <w:docPartObj>
          <w:docPartGallery w:val="Cover Pages"/>
          <w:docPartUnique/>
        </w:docPartObj>
      </w:sdtPr>
      <w:sdtEndPr/>
      <w:sdtContent>
        <w:p w:rsidR="003574E8" w:rsidRDefault="003574E8" w:rsidP="008214E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058"/>
          </w:tblGrid>
          <w:tr w:rsidR="003574E8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会社"/>
                <w:id w:val="13406915"/>
                <w:placeholder>
                  <w:docPart w:val="9D780146336E43D6AC0633A561884B1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574E8" w:rsidRDefault="00EF090A" w:rsidP="008214E5">
                    <w:pPr>
                      <w:pStyle w:val="a3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365F91" w:themeColor="accent1" w:themeShade="BF"/>
                        <w:sz w:val="24"/>
                        <w:szCs w:val="24"/>
                      </w:rPr>
                      <w:t>Microsoft</w:t>
                    </w:r>
                  </w:p>
                </w:tc>
              </w:sdtContent>
            </w:sdt>
          </w:tr>
          <w:tr w:rsidR="003574E8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72"/>
                    <w:szCs w:val="72"/>
                  </w:rPr>
                  <w:alias w:val="タイトル"/>
                  <w:id w:val="13406919"/>
                  <w:placeholder>
                    <w:docPart w:val="FD820B47AAB34C348EC67A6A27F8934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3574E8" w:rsidRDefault="00EF090A" w:rsidP="008214E5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72"/>
                        <w:szCs w:val="72"/>
                      </w:rPr>
                      <w:t>画面コンテンツ設計</w:t>
                    </w:r>
                  </w:p>
                </w:sdtContent>
              </w:sdt>
            </w:tc>
          </w:tr>
          <w:tr w:rsidR="003574E8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サブタイトル"/>
                <w:id w:val="13406923"/>
                <w:placeholder>
                  <w:docPart w:val="39706FA4FFEB44F398FEF30E97E17174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574E8" w:rsidRDefault="003574E8" w:rsidP="008214E5">
                    <w:pPr>
                      <w:pStyle w:val="a3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  <w:lang w:val="ja-JP"/>
                      </w:rPr>
                      <w:t>[</w:t>
                    </w:r>
                    <w:r>
                      <w:rPr>
                        <w:color w:val="365F91" w:themeColor="accent1" w:themeShade="BF"/>
                        <w:sz w:val="24"/>
                        <w:szCs w:val="24"/>
                        <w:lang w:val="ja-JP"/>
                      </w:rPr>
                      <w:t>文書のサブタイトル</w:t>
                    </w:r>
                    <w:r>
                      <w:rPr>
                        <w:color w:val="365F91" w:themeColor="accent1" w:themeShade="BF"/>
                        <w:sz w:val="24"/>
                        <w:szCs w:val="24"/>
                        <w:lang w:val="ja-JP"/>
                      </w:rPr>
                      <w:t>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818"/>
          </w:tblGrid>
          <w:tr w:rsidR="003574E8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作成者"/>
                  <w:id w:val="13406928"/>
                  <w:placeholder>
                    <w:docPart w:val="58804905B3444304B5E1726B18B67CA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3574E8" w:rsidRDefault="00EF090A" w:rsidP="008214E5">
                    <w:pPr>
                      <w:pStyle w:val="a3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ohs70249</w:t>
                    </w:r>
                  </w:p>
                </w:sdtContent>
              </w:sdt>
              <w:p w:rsidR="003574E8" w:rsidRDefault="00903440" w:rsidP="00181D54">
                <w:pPr>
                  <w:pStyle w:val="a3"/>
                  <w:tabs>
                    <w:tab w:val="left" w:pos="2950"/>
                  </w:tabs>
                  <w:rPr>
                    <w:color w:val="4F81BD" w:themeColor="accent1"/>
                    <w:sz w:val="28"/>
                    <w:szCs w:val="28"/>
                  </w:rPr>
                </w:pPr>
                <w:sdt>
                  <w:sdtPr>
                    <w:rPr>
                      <w:color w:val="4F81BD" w:themeColor="accent1"/>
                      <w:sz w:val="28"/>
                      <w:szCs w:val="28"/>
                    </w:rPr>
                    <w:alias w:val="日付"/>
                    <w:tag w:val="日付"/>
                    <w:id w:val="13406932"/>
                    <w:placeholder>
                      <w:docPart w:val="289FD55ABF1D47A48CBDCEB26D57936D"/>
                    </w:placeholder>
                    <w:showingPlcHdr/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yyyy年M月d日"/>
                      <w:lid w:val="ja-JP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574E8">
                      <w:rPr>
                        <w:color w:val="4F81BD" w:themeColor="accent1"/>
                        <w:sz w:val="28"/>
                        <w:szCs w:val="28"/>
                        <w:lang w:val="ja-JP"/>
                      </w:rPr>
                      <w:t>[</w:t>
                    </w:r>
                    <w:r w:rsidR="003574E8">
                      <w:rPr>
                        <w:color w:val="4F81BD" w:themeColor="accent1"/>
                        <w:sz w:val="28"/>
                        <w:szCs w:val="28"/>
                        <w:lang w:val="ja-JP"/>
                      </w:rPr>
                      <w:t>日付</w:t>
                    </w:r>
                    <w:r w:rsidR="003574E8">
                      <w:rPr>
                        <w:color w:val="4F81BD" w:themeColor="accent1"/>
                        <w:sz w:val="28"/>
                        <w:szCs w:val="28"/>
                        <w:lang w:val="ja-JP"/>
                      </w:rPr>
                      <w:t>]</w:t>
                    </w:r>
                  </w:sdtContent>
                </w:sdt>
                <w:r w:rsidR="00181D54">
                  <w:rPr>
                    <w:color w:val="4F81BD" w:themeColor="accent1"/>
                    <w:sz w:val="28"/>
                    <w:szCs w:val="28"/>
                  </w:rPr>
                  <w:tab/>
                </w:r>
              </w:p>
              <w:p w:rsidR="003574E8" w:rsidRDefault="003574E8" w:rsidP="008214E5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:rsidR="007A6E1B" w:rsidRDefault="003574E8">
          <w:r>
            <w:rPr>
              <w:lang w:eastAsia="ja-JP"/>
            </w:rPr>
            <w:br w:type="page"/>
          </w:r>
        </w:p>
        <w:p w:rsidR="00D72F94" w:rsidRPr="00D72F94" w:rsidRDefault="00D72F94" w:rsidP="008214E5">
          <w:pPr>
            <w:rPr>
              <w:sz w:val="40"/>
              <w:szCs w:val="40"/>
              <w:lang w:eastAsia="ja-JP"/>
            </w:rPr>
          </w:pPr>
          <w:r w:rsidRPr="00D72F94">
            <w:rPr>
              <w:rFonts w:hint="eastAsia"/>
              <w:sz w:val="40"/>
              <w:szCs w:val="40"/>
              <w:lang w:eastAsia="ja-JP"/>
            </w:rPr>
            <w:lastRenderedPageBreak/>
            <w:t>画面目的</w:t>
          </w:r>
        </w:p>
        <w:p w:rsidR="009A19B2" w:rsidRDefault="008B3115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</w:t>
          </w:r>
          <w:r w:rsidR="00D35EF0">
            <w:rPr>
              <w:rFonts w:hint="eastAsia"/>
              <w:sz w:val="36"/>
              <w:szCs w:val="36"/>
              <w:lang w:eastAsia="ja-JP"/>
            </w:rPr>
            <w:t>管理者が投稿者からの投稿申請を</w:t>
          </w:r>
          <w:r w:rsidR="00CA2F87">
            <w:rPr>
              <w:rFonts w:hint="eastAsia"/>
              <w:sz w:val="36"/>
              <w:szCs w:val="36"/>
              <w:lang w:eastAsia="ja-JP"/>
            </w:rPr>
            <w:t>拒否、許可するページ</w:t>
          </w:r>
        </w:p>
        <w:p w:rsidR="009A19B2" w:rsidRPr="00F72DA2" w:rsidRDefault="009A19B2">
          <w:pPr>
            <w:rPr>
              <w:sz w:val="40"/>
              <w:szCs w:val="40"/>
              <w:lang w:eastAsia="ja-JP"/>
            </w:rPr>
          </w:pPr>
          <w:r w:rsidRPr="009A19B2">
            <w:rPr>
              <w:rFonts w:hint="eastAsia"/>
              <w:sz w:val="40"/>
              <w:szCs w:val="40"/>
              <w:lang w:eastAsia="ja-JP"/>
            </w:rPr>
            <w:t>画面への遷移方法</w:t>
          </w:r>
        </w:p>
        <w:p w:rsidR="00EE4CF6" w:rsidRPr="008F7B03" w:rsidRDefault="008B3115" w:rsidP="00B06F0E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</w:t>
          </w:r>
          <w:r w:rsidR="004A686E">
            <w:rPr>
              <w:rFonts w:hint="eastAsia"/>
              <w:sz w:val="36"/>
              <w:szCs w:val="36"/>
              <w:lang w:eastAsia="ja-JP"/>
            </w:rPr>
            <w:t>メニューの「</w:t>
          </w:r>
          <w:r w:rsidR="00F72DA2">
            <w:rPr>
              <w:rFonts w:hint="eastAsia"/>
              <w:sz w:val="36"/>
              <w:szCs w:val="36"/>
              <w:lang w:eastAsia="ja-JP"/>
            </w:rPr>
            <w:t>投稿申請</w:t>
          </w:r>
          <w:r w:rsidR="004A686E">
            <w:rPr>
              <w:rFonts w:hint="eastAsia"/>
              <w:sz w:val="36"/>
              <w:szCs w:val="36"/>
              <w:lang w:eastAsia="ja-JP"/>
            </w:rPr>
            <w:t>」</w:t>
          </w:r>
          <w:r w:rsidR="00F72DA2">
            <w:rPr>
              <w:rFonts w:hint="eastAsia"/>
              <w:sz w:val="36"/>
              <w:szCs w:val="36"/>
              <w:lang w:eastAsia="ja-JP"/>
            </w:rPr>
            <w:t>から遷移</w:t>
          </w:r>
        </w:p>
        <w:p w:rsidR="00B06F0E" w:rsidRPr="00B06F0E" w:rsidRDefault="0037393A" w:rsidP="00B06F0E">
          <w:pPr>
            <w:rPr>
              <w:sz w:val="40"/>
              <w:szCs w:val="40"/>
              <w:lang w:eastAsia="ja-JP"/>
            </w:rPr>
          </w:pPr>
          <w:r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45280" behindDoc="0" locked="0" layoutInCell="1" allowOverlap="1" wp14:anchorId="761208EF" wp14:editId="2CEDA519">
                    <wp:simplePos x="0" y="0"/>
                    <wp:positionH relativeFrom="margin">
                      <wp:posOffset>5528206</wp:posOffset>
                    </wp:positionH>
                    <wp:positionV relativeFrom="paragraph">
                      <wp:posOffset>808763</wp:posOffset>
                    </wp:positionV>
                    <wp:extent cx="409575" cy="393700"/>
                    <wp:effectExtent l="0" t="0" r="0" b="6350"/>
                    <wp:wrapSquare wrapText="bothSides"/>
                    <wp:docPr id="601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7393A" w:rsidRPr="0064632A" w:rsidRDefault="0037393A" w:rsidP="0064632A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3"/>
                                    </mc:Choice>
                                    <mc:Fallback>
                                      <w:t>④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208EF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2" o:spid="_x0000_s1026" type="#_x0000_t202" style="position:absolute;margin-left:435.3pt;margin-top:63.7pt;width:32.25pt;height:3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" filled="f" stroked="f">
                    <v:textbox>
                      <w:txbxContent>
                        <w:p w:rsidR="0037393A" w:rsidRPr="0064632A" w:rsidRDefault="0037393A" w:rsidP="0064632A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3"/>
                              </mc:Choice>
                              <mc:Fallback>
                                <w:t>④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83840" behindDoc="0" locked="0" layoutInCell="1" allowOverlap="1" wp14:anchorId="2B2D08A4" wp14:editId="79B15497">
                    <wp:simplePos x="0" y="0"/>
                    <wp:positionH relativeFrom="margin">
                      <wp:posOffset>4104214</wp:posOffset>
                    </wp:positionH>
                    <wp:positionV relativeFrom="paragraph">
                      <wp:posOffset>796925</wp:posOffset>
                    </wp:positionV>
                    <wp:extent cx="409575" cy="393700"/>
                    <wp:effectExtent l="0" t="0" r="0" b="6350"/>
                    <wp:wrapSquare wrapText="bothSides"/>
                    <wp:docPr id="573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Pr="00395E34" w:rsidRDefault="00765D50" w:rsidP="0064632A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2"/>
                                    </mc:Choice>
                                    <mc:Fallback>
                                      <w:t>③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2D08A4" id="_x0000_s1027" type="#_x0000_t202" style="position:absolute;margin-left:323.15pt;margin-top:62.75pt;width:32.25pt;height:3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" filled="f" stroked="f">
                    <v:textbox>
                      <w:txbxContent>
                        <w:p w:rsidR="00765D50" w:rsidRPr="00395E34" w:rsidRDefault="00765D50" w:rsidP="0064632A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2"/>
                              </mc:Choice>
                              <mc:Fallback>
                                <w:t>③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81792" behindDoc="0" locked="0" layoutInCell="1" allowOverlap="1" wp14:anchorId="7E0CE012" wp14:editId="4EFD17B0">
                    <wp:simplePos x="0" y="0"/>
                    <wp:positionH relativeFrom="margin">
                      <wp:posOffset>3043384</wp:posOffset>
                    </wp:positionH>
                    <wp:positionV relativeFrom="paragraph">
                      <wp:posOffset>267525</wp:posOffset>
                    </wp:positionV>
                    <wp:extent cx="409575" cy="393700"/>
                    <wp:effectExtent l="0" t="0" r="0" b="6350"/>
                    <wp:wrapSquare wrapText="bothSides"/>
                    <wp:docPr id="572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Pr="0064632A" w:rsidRDefault="00765D50" w:rsidP="0064632A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  <w:lang w:eastAsia="ja-JP"/>
                                  </w:rPr>
                                  <w:t>②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  <w:t>２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0CE012" id="_x0000_s1028" type="#_x0000_t202" style="position:absolute;margin-left:239.65pt;margin-top:21.05pt;width:32.25pt;height:3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" filled="f" stroked="f">
                    <v:textbox>
                      <w:txbxContent>
                        <w:p w:rsidR="00765D50" w:rsidRPr="0064632A" w:rsidRDefault="00765D50" w:rsidP="0064632A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  <w:lang w:eastAsia="ja-JP"/>
                            </w:rPr>
                            <w:t>②</w:t>
                          </w:r>
                          <w:r>
                            <w:rPr>
                              <w:sz w:val="40"/>
                              <w:szCs w:val="40"/>
                              <w:lang w:eastAsia="ja-JP"/>
                            </w:rPr>
                            <w:t>２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64632A"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79744" behindDoc="0" locked="0" layoutInCell="1" allowOverlap="1" wp14:anchorId="5E828C3C" wp14:editId="514AB6B5">
                    <wp:simplePos x="0" y="0"/>
                    <wp:positionH relativeFrom="margin">
                      <wp:posOffset>2316480</wp:posOffset>
                    </wp:positionH>
                    <wp:positionV relativeFrom="paragraph">
                      <wp:posOffset>796706</wp:posOffset>
                    </wp:positionV>
                    <wp:extent cx="409575" cy="393700"/>
                    <wp:effectExtent l="0" t="0" r="0" b="6350"/>
                    <wp:wrapSquare wrapText="bothSides"/>
                    <wp:docPr id="567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Pr="0064632A" w:rsidRDefault="00765D50" w:rsidP="0064632A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 w:rsidRPr="0064632A"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color w:val="FFFFFF" w:themeColor="background1"/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828C3C" id="_x0000_s1029" type="#_x0000_t202" style="position:absolute;margin-left:182.4pt;margin-top:62.75pt;width:32.25pt;height:3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" filled="f" stroked="f">
                    <v:textbox>
                      <w:txbxContent>
                        <w:p w:rsidR="00765D50" w:rsidRPr="0064632A" w:rsidRDefault="00765D50" w:rsidP="0064632A">
                          <w:pPr>
                            <w:rPr>
                              <w:color w:val="FFFFFF" w:themeColor="background1"/>
                              <w:sz w:val="40"/>
                              <w:szCs w:val="40"/>
                              <w:lang w:eastAsia="ja-JP"/>
                            </w:rPr>
                          </w:pPr>
                          <w:r w:rsidRPr="0064632A"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color w:val="FFFFFF" w:themeColor="background1"/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95E34">
            <w:rPr>
              <w:rFonts w:hint="eastAsia"/>
              <w:noProof/>
              <w:sz w:val="40"/>
              <w:szCs w:val="40"/>
              <w:lang w:eastAsia="ja-JP"/>
            </w:rPr>
            <w:drawing>
              <wp:anchor distT="0" distB="0" distL="114300" distR="114300" simplePos="0" relativeHeight="251658240" behindDoc="1" locked="0" layoutInCell="1" allowOverlap="1" wp14:anchorId="2ED1AE61" wp14:editId="3D1B958E">
                <wp:simplePos x="0" y="0"/>
                <wp:positionH relativeFrom="column">
                  <wp:posOffset>0</wp:posOffset>
                </wp:positionH>
                <wp:positionV relativeFrom="paragraph">
                  <wp:posOffset>-6744</wp:posOffset>
                </wp:positionV>
                <wp:extent cx="5943600" cy="3343910"/>
                <wp:effectExtent l="0" t="0" r="0" b="8890"/>
                <wp:wrapNone/>
                <wp:docPr id="36" name="図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監査-新着一覧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37393A" w:rsidRDefault="0037393A" w:rsidP="00B06F0E">
          <w:pPr>
            <w:tabs>
              <w:tab w:val="left" w:pos="7200"/>
            </w:tabs>
            <w:rPr>
              <w:sz w:val="40"/>
              <w:szCs w:val="40"/>
              <w:lang w:eastAsia="ja-JP"/>
            </w:rPr>
          </w:pPr>
        </w:p>
        <w:p w:rsidR="0037393A" w:rsidRPr="0037393A" w:rsidRDefault="0037393A" w:rsidP="0037393A">
          <w:pPr>
            <w:rPr>
              <w:sz w:val="40"/>
              <w:szCs w:val="40"/>
              <w:lang w:eastAsia="ja-JP"/>
            </w:rPr>
          </w:pPr>
        </w:p>
        <w:p w:rsidR="0037393A" w:rsidRPr="0037393A" w:rsidRDefault="0037393A" w:rsidP="0037393A">
          <w:pPr>
            <w:rPr>
              <w:sz w:val="40"/>
              <w:szCs w:val="40"/>
              <w:lang w:eastAsia="ja-JP"/>
            </w:rPr>
          </w:pPr>
        </w:p>
        <w:p w:rsidR="0037393A" w:rsidRPr="0037393A" w:rsidRDefault="0037393A" w:rsidP="0037393A">
          <w:pPr>
            <w:rPr>
              <w:sz w:val="40"/>
              <w:szCs w:val="40"/>
              <w:lang w:eastAsia="ja-JP"/>
            </w:rPr>
          </w:pPr>
        </w:p>
        <w:p w:rsidR="0037393A" w:rsidRPr="0037393A" w:rsidRDefault="0037393A" w:rsidP="0037393A">
          <w:pPr>
            <w:rPr>
              <w:sz w:val="40"/>
              <w:szCs w:val="40"/>
              <w:lang w:eastAsia="ja-JP"/>
            </w:rPr>
          </w:pPr>
        </w:p>
        <w:p w:rsidR="0037393A" w:rsidRPr="0037393A" w:rsidRDefault="0037393A" w:rsidP="0037393A">
          <w:pPr>
            <w:rPr>
              <w:sz w:val="40"/>
              <w:szCs w:val="40"/>
              <w:lang w:eastAsia="ja-JP"/>
            </w:rPr>
          </w:pPr>
        </w:p>
        <w:p w:rsidR="0037393A" w:rsidRPr="0037393A" w:rsidRDefault="0037393A" w:rsidP="0037393A">
          <w:pPr>
            <w:rPr>
              <w:lang w:eastAsia="ja-JP"/>
            </w:rPr>
          </w:pPr>
          <w:r w:rsidRPr="0037393A">
            <w:rPr>
              <w:rFonts w:hint="eastAsia"/>
              <w:lang w:eastAsia="ja-JP"/>
            </w:rPr>
            <w:t>画面番号詳細</w:t>
          </w:r>
        </w:p>
        <w:p w:rsidR="00D35EF0" w:rsidRDefault="0037393A" w:rsidP="0037393A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0"/>
              </mc:Choice>
              <mc:Fallback>
                <w:t>①</w:t>
              </mc:Fallback>
            </mc:AlternateContent>
          </w:r>
          <w:r>
            <w:rPr>
              <w:rFonts w:hint="eastAsia"/>
              <w:lang w:eastAsia="ja-JP"/>
            </w:rPr>
            <w:t>動画ボタン</w:t>
          </w:r>
          <w:r w:rsidR="00903440">
            <w:rPr>
              <w:rFonts w:hint="eastAsia"/>
              <w:lang w:eastAsia="ja-JP"/>
            </w:rPr>
            <w:t xml:space="preserve">　　　　　　　　　　　</w:t>
          </w:r>
          <w:bookmarkStart w:id="1" w:name="_GoBack"/>
          <w:bookmarkEnd w:id="1"/>
          <w:r w:rsidR="00903440"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3"/>
              </mc:Choice>
              <mc:Fallback>
                <w:t>④</w:t>
              </mc:Fallback>
            </mc:AlternateContent>
          </w:r>
          <w:r w:rsidR="00903440">
            <w:rPr>
              <w:rFonts w:hint="eastAsia"/>
              <w:lang w:eastAsia="ja-JP"/>
            </w:rPr>
            <w:t>許可ボタン</w:t>
          </w:r>
        </w:p>
        <w:p w:rsidR="00D35EF0" w:rsidRDefault="00D35EF0" w:rsidP="00D35EF0">
          <w:pPr>
            <w:ind w:firstLineChars="100" w:firstLine="220"/>
            <w:rPr>
              <w:lang w:eastAsia="ja-JP"/>
            </w:rPr>
          </w:pPr>
          <w:r>
            <w:rPr>
              <w:rFonts w:hint="eastAsia"/>
              <w:lang w:eastAsia="ja-JP"/>
            </w:rPr>
            <w:t>視聴ページへ遷移</w:t>
          </w:r>
        </w:p>
        <w:p w:rsidR="0037393A" w:rsidRDefault="0037393A" w:rsidP="0037393A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1"/>
              </mc:Choice>
              <mc:Fallback>
                <w:t>②</w:t>
              </mc:Fallback>
            </mc:AlternateContent>
          </w:r>
          <w:r>
            <w:rPr>
              <w:rFonts w:hint="eastAsia"/>
              <w:lang w:eastAsia="ja-JP"/>
            </w:rPr>
            <w:t>ユーザーアイコンボタン</w:t>
          </w:r>
        </w:p>
        <w:p w:rsidR="00D35EF0" w:rsidRDefault="00D35EF0" w:rsidP="0037393A">
          <w:pPr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ユーザー詳細ページへ遷移</w:t>
          </w:r>
        </w:p>
        <w:p w:rsidR="00D35EF0" w:rsidRDefault="0037393A" w:rsidP="0037393A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2"/>
              </mc:Choice>
              <mc:Fallback>
                <w:t>③</w:t>
              </mc:Fallback>
            </mc:AlternateContent>
          </w:r>
          <w:r>
            <w:rPr>
              <w:rFonts w:hint="eastAsia"/>
              <w:lang w:eastAsia="ja-JP"/>
            </w:rPr>
            <w:t>拒否ボタン</w:t>
          </w:r>
          <w:r w:rsidR="00903440">
            <w:rPr>
              <w:rFonts w:hint="eastAsia"/>
              <w:lang w:eastAsia="ja-JP"/>
            </w:rPr>
            <w:t xml:space="preserve">　　　　　　　　　　　</w:t>
          </w:r>
        </w:p>
        <w:p w:rsidR="00D35EF0" w:rsidRPr="0037393A" w:rsidRDefault="00D35EF0" w:rsidP="0037393A">
          <w:pPr>
            <w:rPr>
              <w:lang w:eastAsia="ja-JP"/>
            </w:rPr>
            <w:sectPr w:rsidR="00D35EF0" w:rsidRPr="0037393A" w:rsidSect="00903440">
              <w:headerReference w:type="default" r:id="rId10"/>
              <w:headerReference w:type="first" r:id="rId11"/>
              <w:pgSz w:w="12240" w:h="15840"/>
              <w:pgMar w:top="1985" w:right="1701" w:bottom="1701" w:left="1701" w:header="720" w:footer="720" w:gutter="0"/>
              <w:pgNumType w:start="0"/>
              <w:cols w:space="720"/>
              <w:titlePg/>
              <w:docGrid w:linePitch="360" w:charSpace="5389"/>
            </w:sectPr>
          </w:pPr>
        </w:p>
        <w:p w:rsidR="00803B47" w:rsidRPr="00D72F94" w:rsidRDefault="00803B47" w:rsidP="00803B47">
          <w:pPr>
            <w:rPr>
              <w:sz w:val="40"/>
              <w:szCs w:val="40"/>
              <w:lang w:eastAsia="ja-JP"/>
            </w:rPr>
          </w:pPr>
          <w:r w:rsidRPr="00D72F94">
            <w:rPr>
              <w:rFonts w:hint="eastAsia"/>
              <w:sz w:val="40"/>
              <w:szCs w:val="40"/>
              <w:lang w:eastAsia="ja-JP"/>
            </w:rPr>
            <w:lastRenderedPageBreak/>
            <w:t>画面目的</w:t>
          </w:r>
        </w:p>
        <w:p w:rsidR="00803B47" w:rsidRDefault="0046016F" w:rsidP="00803B47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・管理者が消去済みの</w:t>
          </w:r>
          <w:r w:rsidR="00135049">
            <w:rPr>
              <w:rFonts w:hint="eastAsia"/>
              <w:sz w:val="36"/>
              <w:szCs w:val="36"/>
              <w:lang w:eastAsia="ja-JP"/>
            </w:rPr>
            <w:t>「</w:t>
          </w:r>
          <w:r>
            <w:rPr>
              <w:rFonts w:hint="eastAsia"/>
              <w:sz w:val="36"/>
              <w:szCs w:val="36"/>
              <w:lang w:eastAsia="ja-JP"/>
            </w:rPr>
            <w:t>動画</w:t>
          </w:r>
          <w:r w:rsidR="00135049">
            <w:rPr>
              <w:rFonts w:hint="eastAsia"/>
              <w:sz w:val="36"/>
              <w:szCs w:val="36"/>
              <w:lang w:eastAsia="ja-JP"/>
            </w:rPr>
            <w:t>」</w:t>
          </w:r>
          <w:r>
            <w:rPr>
              <w:rFonts w:hint="eastAsia"/>
              <w:sz w:val="36"/>
              <w:szCs w:val="36"/>
              <w:lang w:eastAsia="ja-JP"/>
            </w:rPr>
            <w:t>・</w:t>
          </w:r>
          <w:r w:rsidR="00135049">
            <w:rPr>
              <w:rFonts w:hint="eastAsia"/>
              <w:sz w:val="36"/>
              <w:szCs w:val="36"/>
              <w:lang w:eastAsia="ja-JP"/>
            </w:rPr>
            <w:t>「</w:t>
          </w:r>
          <w:r>
            <w:rPr>
              <w:rFonts w:hint="eastAsia"/>
              <w:sz w:val="36"/>
              <w:szCs w:val="36"/>
              <w:lang w:eastAsia="ja-JP"/>
            </w:rPr>
            <w:t>ユーザー</w:t>
          </w:r>
          <w:r w:rsidR="00135049">
            <w:rPr>
              <w:rFonts w:hint="eastAsia"/>
              <w:sz w:val="36"/>
              <w:szCs w:val="36"/>
              <w:lang w:eastAsia="ja-JP"/>
            </w:rPr>
            <w:t>」</w:t>
          </w:r>
          <w:r>
            <w:rPr>
              <w:rFonts w:hint="eastAsia"/>
              <w:sz w:val="36"/>
              <w:szCs w:val="36"/>
              <w:lang w:eastAsia="ja-JP"/>
            </w:rPr>
            <w:t>を</w:t>
          </w:r>
          <w:r w:rsidR="002037BE">
            <w:rPr>
              <w:rFonts w:hint="eastAsia"/>
              <w:sz w:val="36"/>
              <w:szCs w:val="36"/>
              <w:lang w:eastAsia="ja-JP"/>
            </w:rPr>
            <w:t>、完全消去、消去取り消しを行う</w:t>
          </w:r>
          <w:r w:rsidR="00CA2F87">
            <w:rPr>
              <w:rFonts w:hint="eastAsia"/>
              <w:sz w:val="36"/>
              <w:szCs w:val="36"/>
              <w:lang w:eastAsia="ja-JP"/>
            </w:rPr>
            <w:t>ページ</w:t>
          </w:r>
        </w:p>
        <w:p w:rsidR="00803B47" w:rsidRPr="00F72DA2" w:rsidRDefault="00803B47" w:rsidP="00803B47">
          <w:pPr>
            <w:rPr>
              <w:sz w:val="40"/>
              <w:szCs w:val="40"/>
              <w:lang w:eastAsia="ja-JP"/>
            </w:rPr>
          </w:pPr>
          <w:r w:rsidRPr="009A19B2">
            <w:rPr>
              <w:rFonts w:hint="eastAsia"/>
              <w:sz w:val="40"/>
              <w:szCs w:val="40"/>
              <w:lang w:eastAsia="ja-JP"/>
            </w:rPr>
            <w:t>画面への遷移方法</w:t>
          </w:r>
        </w:p>
        <w:p w:rsidR="00604DCB" w:rsidRPr="008B3115" w:rsidRDefault="002037BE" w:rsidP="0096719C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</w:t>
          </w:r>
          <w:r w:rsidR="004A686E">
            <w:rPr>
              <w:rFonts w:hint="eastAsia"/>
              <w:sz w:val="36"/>
              <w:szCs w:val="36"/>
              <w:lang w:eastAsia="ja-JP"/>
            </w:rPr>
            <w:t>メニューの「消去済み」</w:t>
          </w:r>
          <w:r w:rsidR="00D042D5">
            <w:rPr>
              <w:rFonts w:hint="eastAsia"/>
              <w:sz w:val="36"/>
              <w:szCs w:val="36"/>
              <w:lang w:eastAsia="ja-JP"/>
            </w:rPr>
            <w:t>から遷移</w:t>
          </w:r>
          <w:r w:rsidR="00852793">
            <w:rPr>
              <w:noProof/>
              <w:sz w:val="40"/>
              <w:szCs w:val="40"/>
              <w:lang w:eastAsia="ja-JP"/>
            </w:rPr>
            <w:drawing>
              <wp:anchor distT="0" distB="0" distL="114300" distR="114300" simplePos="0" relativeHeight="251677696" behindDoc="1" locked="0" layoutInCell="1" allowOverlap="1" wp14:anchorId="5EF566CB" wp14:editId="07756F16">
                <wp:simplePos x="0" y="0"/>
                <wp:positionH relativeFrom="margin">
                  <wp:align>right</wp:align>
                </wp:positionH>
                <wp:positionV relativeFrom="paragraph">
                  <wp:posOffset>384919</wp:posOffset>
                </wp:positionV>
                <wp:extent cx="5943600" cy="3343275"/>
                <wp:effectExtent l="0" t="0" r="0" b="9525"/>
                <wp:wrapNone/>
                <wp:docPr id="297" name="図 2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" name="消去済みページ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D6E4C"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89984" behindDoc="0" locked="0" layoutInCell="1" allowOverlap="1" wp14:anchorId="3F3363B4" wp14:editId="3184B986">
                    <wp:simplePos x="0" y="0"/>
                    <wp:positionH relativeFrom="margin">
                      <wp:posOffset>5722708</wp:posOffset>
                    </wp:positionH>
                    <wp:positionV relativeFrom="paragraph">
                      <wp:posOffset>621030</wp:posOffset>
                    </wp:positionV>
                    <wp:extent cx="409575" cy="393700"/>
                    <wp:effectExtent l="0" t="0" r="0" b="6350"/>
                    <wp:wrapSquare wrapText="bothSides"/>
                    <wp:docPr id="576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Default="00765D50" w:rsidP="00FD6E4C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2"/>
                                    </mc:Choice>
                                    <mc:Fallback>
                                      <w:t>③</w:t>
                                    </mc:Fallback>
                                  </mc:AlternateContent>
                                </w:r>
                              </w:p>
                              <w:p w:rsidR="00765D50" w:rsidRPr="00395E34" w:rsidRDefault="00765D50" w:rsidP="00FD6E4C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3363B4" id="_x0000_s1030" type="#_x0000_t202" style="position:absolute;margin-left:450.6pt;margin-top:48.9pt;width:32.25pt;height:3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" filled="f" stroked="f">
                    <v:textbox>
                      <w:txbxContent>
                        <w:p w:rsidR="00765D50" w:rsidRDefault="00765D50" w:rsidP="00FD6E4C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2"/>
                              </mc:Choice>
                              <mc:Fallback>
                                <w:t>③</w:t>
                              </mc:Fallback>
                            </mc:AlternateContent>
                          </w:r>
                        </w:p>
                        <w:p w:rsidR="00765D50" w:rsidRPr="00395E34" w:rsidRDefault="00765D50" w:rsidP="00FD6E4C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604DCB" w:rsidRPr="00604DCB" w:rsidRDefault="006421C1" w:rsidP="00604DCB">
          <w:pPr>
            <w:rPr>
              <w:sz w:val="40"/>
              <w:szCs w:val="40"/>
              <w:lang w:eastAsia="ja-JP"/>
            </w:rPr>
          </w:pPr>
          <w:r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85888" behindDoc="0" locked="0" layoutInCell="1" allowOverlap="1" wp14:anchorId="4BCE07F2" wp14:editId="3A13A695">
                    <wp:simplePos x="0" y="0"/>
                    <wp:positionH relativeFrom="margin">
                      <wp:posOffset>1222408</wp:posOffset>
                    </wp:positionH>
                    <wp:positionV relativeFrom="paragraph">
                      <wp:posOffset>191390</wp:posOffset>
                    </wp:positionV>
                    <wp:extent cx="409575" cy="393700"/>
                    <wp:effectExtent l="0" t="0" r="0" b="6350"/>
                    <wp:wrapSquare wrapText="bothSides"/>
                    <wp:docPr id="574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Pr="00395E34" w:rsidRDefault="00765D50" w:rsidP="00FD6E4C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CE07F2" id="_x0000_s1031" type="#_x0000_t202" style="position:absolute;margin-left:96.25pt;margin-top:15.05pt;width:32.25pt;height:31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" filled="f" stroked="f">
                    <v:textbox>
                      <w:txbxContent>
                        <w:p w:rsidR="00765D50" w:rsidRPr="00395E34" w:rsidRDefault="00765D50" w:rsidP="00FD6E4C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604DCB" w:rsidRPr="00604DCB" w:rsidRDefault="006421C1" w:rsidP="00604DCB">
          <w:pPr>
            <w:rPr>
              <w:sz w:val="40"/>
              <w:szCs w:val="40"/>
              <w:lang w:eastAsia="ja-JP"/>
            </w:rPr>
          </w:pPr>
          <w:r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87936" behindDoc="0" locked="0" layoutInCell="1" allowOverlap="1" wp14:anchorId="12155766" wp14:editId="57C68E9D">
                    <wp:simplePos x="0" y="0"/>
                    <wp:positionH relativeFrom="margin">
                      <wp:posOffset>1222375</wp:posOffset>
                    </wp:positionH>
                    <wp:positionV relativeFrom="paragraph">
                      <wp:posOffset>144145</wp:posOffset>
                    </wp:positionV>
                    <wp:extent cx="409575" cy="415290"/>
                    <wp:effectExtent l="0" t="0" r="0" b="3810"/>
                    <wp:wrapSquare wrapText="bothSides"/>
                    <wp:docPr id="575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4152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Pr="00FD6E4C" w:rsidRDefault="00765D50" w:rsidP="00FD6E4C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1"/>
                                    </mc:Choice>
                                    <mc:Fallback>
                                      <w:t>②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155766" id="_x0000_s1032" type="#_x0000_t202" style="position:absolute;margin-left:96.25pt;margin-top:11.35pt;width:32.25pt;height:32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" filled="f" stroked="f">
                    <v:textbox>
                      <w:txbxContent>
                        <w:p w:rsidR="00765D50" w:rsidRPr="00FD6E4C" w:rsidRDefault="00765D50" w:rsidP="00FD6E4C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1"/>
                              </mc:Choice>
                              <mc:Fallback>
                                <w:t>②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604DCB" w:rsidRPr="00604DCB" w:rsidRDefault="00604DCB" w:rsidP="00604DCB">
          <w:pPr>
            <w:rPr>
              <w:sz w:val="40"/>
              <w:szCs w:val="40"/>
              <w:lang w:eastAsia="ja-JP"/>
            </w:rPr>
          </w:pPr>
        </w:p>
        <w:p w:rsidR="00604DCB" w:rsidRPr="00604DCB" w:rsidRDefault="00604DCB" w:rsidP="00604DCB">
          <w:pPr>
            <w:rPr>
              <w:sz w:val="40"/>
              <w:szCs w:val="40"/>
              <w:lang w:eastAsia="ja-JP"/>
            </w:rPr>
          </w:pPr>
        </w:p>
        <w:p w:rsidR="00604DCB" w:rsidRPr="00604DCB" w:rsidRDefault="00604DCB" w:rsidP="00604DCB">
          <w:pPr>
            <w:rPr>
              <w:sz w:val="40"/>
              <w:szCs w:val="40"/>
              <w:lang w:eastAsia="ja-JP"/>
            </w:rPr>
          </w:pPr>
        </w:p>
        <w:p w:rsidR="00604DCB" w:rsidRPr="00604DCB" w:rsidRDefault="006421C1" w:rsidP="00604DCB">
          <w:pPr>
            <w:rPr>
              <w:sz w:val="40"/>
              <w:szCs w:val="40"/>
              <w:lang w:eastAsia="ja-JP"/>
            </w:rPr>
          </w:pPr>
          <w:r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92032" behindDoc="0" locked="0" layoutInCell="1" allowOverlap="1" wp14:anchorId="7120A765" wp14:editId="0CC2B77E">
                    <wp:simplePos x="0" y="0"/>
                    <wp:positionH relativeFrom="margin">
                      <wp:posOffset>3809934</wp:posOffset>
                    </wp:positionH>
                    <wp:positionV relativeFrom="paragraph">
                      <wp:posOffset>31371</wp:posOffset>
                    </wp:positionV>
                    <wp:extent cx="409575" cy="393700"/>
                    <wp:effectExtent l="0" t="0" r="0" b="6350"/>
                    <wp:wrapSquare wrapText="bothSides"/>
                    <wp:docPr id="577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Pr="00395E34" w:rsidRDefault="00765D50" w:rsidP="00FD6E4C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3"/>
                                    </mc:Choice>
                                    <mc:Fallback>
                                      <w:t>④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20A765" id="_x0000_s1033" type="#_x0000_t202" style="position:absolute;margin-left:300pt;margin-top:2.45pt;width:32.25pt;height:3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" filled="f" stroked="f">
                    <v:textbox>
                      <w:txbxContent>
                        <w:p w:rsidR="00765D50" w:rsidRPr="00395E34" w:rsidRDefault="00765D50" w:rsidP="00FD6E4C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3"/>
                              </mc:Choice>
                              <mc:Fallback>
                                <w:t>④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694080" behindDoc="0" locked="0" layoutInCell="1" allowOverlap="1" wp14:anchorId="1C1B1573" wp14:editId="56129619">
                    <wp:simplePos x="0" y="0"/>
                    <wp:positionH relativeFrom="margin">
                      <wp:posOffset>5429489</wp:posOffset>
                    </wp:positionH>
                    <wp:positionV relativeFrom="paragraph">
                      <wp:posOffset>39815</wp:posOffset>
                    </wp:positionV>
                    <wp:extent cx="409575" cy="393700"/>
                    <wp:effectExtent l="0" t="0" r="0" b="6350"/>
                    <wp:wrapSquare wrapText="bothSides"/>
                    <wp:docPr id="578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Pr="00395E34" w:rsidRDefault="00765D50" w:rsidP="00FD6E4C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4"/>
                                    </mc:Choice>
                                    <mc:Fallback>
                                      <w:t>⑤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1B1573" id="_x0000_s1034" type="#_x0000_t202" style="position:absolute;margin-left:427.5pt;margin-top:3.15pt;width:32.25pt;height:3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" filled="f" stroked="f">
                    <v:textbox>
                      <w:txbxContent>
                        <w:p w:rsidR="00765D50" w:rsidRPr="00395E34" w:rsidRDefault="00765D50" w:rsidP="00FD6E4C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4"/>
                              </mc:Choice>
                              <mc:Fallback>
                                <w:t>⑤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604DCB" w:rsidRDefault="00604DCB" w:rsidP="00604DCB">
          <w:pPr>
            <w:rPr>
              <w:sz w:val="40"/>
              <w:szCs w:val="40"/>
              <w:lang w:eastAsia="ja-JP"/>
            </w:rPr>
          </w:pPr>
        </w:p>
        <w:p w:rsidR="00604DCB" w:rsidRDefault="00604DCB" w:rsidP="00604DCB">
          <w:pPr>
            <w:rPr>
              <w:lang w:eastAsia="ja-JP"/>
            </w:rPr>
          </w:pPr>
          <w:r w:rsidRPr="00604DCB">
            <w:rPr>
              <w:rFonts w:hint="eastAsia"/>
              <w:lang w:eastAsia="ja-JP"/>
            </w:rPr>
            <w:t>画面番号詳細</w:t>
          </w:r>
        </w:p>
        <w:p w:rsidR="00A52904" w:rsidRPr="006421C1" w:rsidRDefault="00604DCB" w:rsidP="00604DCB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0"/>
              </mc:Choice>
              <mc:Fallback>
                <w:t>①</w:t>
              </mc:Fallback>
            </mc:AlternateContent>
          </w:r>
          <w:r>
            <w:rPr>
              <w:rFonts w:hint="eastAsia"/>
              <w:lang w:eastAsia="ja-JP"/>
            </w:rPr>
            <w:t>消去済み動画ボタン</w:t>
          </w:r>
          <w:r w:rsidR="00A52904">
            <w:rPr>
              <w:rFonts w:hint="eastAsia"/>
              <w:lang w:eastAsia="ja-JP"/>
            </w:rPr>
            <w:t xml:space="preserve">　　　　　　　　</w:t>
          </w:r>
          <w:r w:rsidR="00A52904"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3"/>
              </mc:Choice>
              <mc:Fallback>
                <w:t>④</w:t>
              </mc:Fallback>
            </mc:AlternateContent>
          </w:r>
          <w:r w:rsidR="006421C1">
            <w:rPr>
              <w:rFonts w:hint="eastAsia"/>
              <w:lang w:eastAsia="ja-JP"/>
            </w:rPr>
            <w:t>完全消去ボタン</w:t>
          </w:r>
        </w:p>
        <w:p w:rsidR="00604DCB" w:rsidRPr="006421C1" w:rsidRDefault="00604DCB" w:rsidP="00604DCB">
          <w:pPr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　消去済み動画ページに遷移</w:t>
          </w:r>
          <w:r w:rsidR="00A52904">
            <w:rPr>
              <w:rFonts w:hint="eastAsia"/>
              <w:lang w:eastAsia="ja-JP"/>
            </w:rPr>
            <w:t xml:space="preserve">　　　　　　</w:t>
          </w:r>
          <w:r w:rsidR="00CA2F87">
            <w:rPr>
              <w:rFonts w:hint="eastAsia"/>
              <w:lang w:eastAsia="ja-JP"/>
            </w:rPr>
            <w:t>データベース上から、動画・</w:t>
          </w:r>
          <w:r w:rsidR="006421C1">
            <w:rPr>
              <w:rFonts w:hint="eastAsia"/>
              <w:lang w:eastAsia="ja-JP"/>
            </w:rPr>
            <w:t>ユーザーを削除する</w:t>
          </w:r>
        </w:p>
        <w:p w:rsidR="00A52904" w:rsidRPr="00A52904" w:rsidRDefault="00604DCB" w:rsidP="00604DCB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1"/>
              </mc:Choice>
              <mc:Fallback>
                <w:t>②</w:t>
              </mc:Fallback>
            </mc:AlternateContent>
          </w:r>
          <w:r>
            <w:rPr>
              <w:rFonts w:hint="eastAsia"/>
              <w:lang w:eastAsia="ja-JP"/>
            </w:rPr>
            <w:t>消去済みユーザーボタン</w:t>
          </w:r>
          <w:r w:rsidR="00A52904">
            <w:rPr>
              <w:rFonts w:hint="eastAsia"/>
              <w:lang w:eastAsia="ja-JP"/>
            </w:rPr>
            <w:t xml:space="preserve">　　　　　　</w:t>
          </w:r>
          <w:r w:rsidR="00A52904"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4"/>
              </mc:Choice>
              <mc:Fallback>
                <w:t>⑤</w:t>
              </mc:Fallback>
            </mc:AlternateContent>
          </w:r>
          <w:r w:rsidR="006421C1" w:rsidRPr="00A52904">
            <w:rPr>
              <w:rFonts w:hint="eastAsia"/>
              <w:lang w:eastAsia="ja-JP"/>
            </w:rPr>
            <w:t xml:space="preserve"> </w:t>
          </w:r>
          <w:r w:rsidR="006421C1">
            <w:rPr>
              <w:rFonts w:hint="eastAsia"/>
              <w:lang w:eastAsia="ja-JP"/>
            </w:rPr>
            <w:t>消去取り消しボタン</w:t>
          </w:r>
        </w:p>
        <w:p w:rsidR="00604DCB" w:rsidRDefault="00604DCB" w:rsidP="00604DCB">
          <w:pPr>
            <w:rPr>
              <w:lang w:eastAsia="ja-JP"/>
            </w:rPr>
          </w:pPr>
          <w:r>
            <w:rPr>
              <w:rFonts w:hint="eastAsia"/>
              <w:lang w:eastAsia="ja-JP"/>
            </w:rPr>
            <w:t xml:space="preserve">　　消去済みユーザー</w:t>
          </w:r>
          <w:r>
            <w:rPr>
              <w:rFonts w:hint="eastAsia"/>
              <w:lang w:eastAsia="ja-JP"/>
            </w:rPr>
            <w:t xml:space="preserve"> </w:t>
          </w:r>
          <w:r>
            <w:rPr>
              <w:rFonts w:hint="eastAsia"/>
              <w:lang w:eastAsia="ja-JP"/>
            </w:rPr>
            <w:t>ページに遷移</w:t>
          </w:r>
          <w:r w:rsidR="00C11B6B">
            <w:rPr>
              <w:rFonts w:hint="eastAsia"/>
              <w:lang w:eastAsia="ja-JP"/>
            </w:rPr>
            <w:t xml:space="preserve">　　　　</w:t>
          </w:r>
          <w:r w:rsidR="00CA2F87">
            <w:rPr>
              <w:rFonts w:hint="eastAsia"/>
              <w:lang w:eastAsia="ja-JP"/>
            </w:rPr>
            <w:t>消去済みリストから、動画・ユーザーを削除する</w:t>
          </w:r>
        </w:p>
        <w:p w:rsidR="00A52904" w:rsidRPr="00A52904" w:rsidRDefault="00A52904" w:rsidP="00604DCB">
          <w:pPr>
            <w:rPr>
              <w:lang w:eastAsia="ja-JP"/>
            </w:rPr>
          </w:pPr>
          <w:r>
            <w:rPr>
              <mc:AlternateContent>
                <mc:Choice Requires="w16se">
                  <w:rFonts w:hint="eastAsia"/>
                </mc:Choice>
                <mc:Fallback>
                  <w:rFonts w:ascii="ＭＳ 明朝" w:eastAsia="ＭＳ 明朝" w:hAnsi="ＭＳ 明朝" w:cs="ＭＳ 明朝" w:hint="eastAsia"/>
                </mc:Fallback>
              </mc:AlternateContent>
              <w:lang w:eastAsia="ja-JP"/>
            </w:rPr>
            <mc:AlternateContent>
              <mc:Choice Requires="w16se">
                <w16se:symEx w16se:font="ＭＳ 明朝" w16se:char="2462"/>
              </mc:Choice>
              <mc:Fallback>
                <w:t>③</w:t>
              </mc:Fallback>
            </mc:AlternateContent>
          </w:r>
          <w:r>
            <w:rPr>
              <w:rFonts w:hint="eastAsia"/>
              <w:lang w:eastAsia="ja-JP"/>
            </w:rPr>
            <w:t>プルダウン</w:t>
          </w:r>
        </w:p>
        <w:p w:rsidR="00F72DA2" w:rsidRPr="00604DCB" w:rsidRDefault="00C11B6B" w:rsidP="00A52904">
          <w:pPr>
            <w:rPr>
              <w:sz w:val="40"/>
              <w:szCs w:val="40"/>
              <w:lang w:eastAsia="ja-JP"/>
            </w:rPr>
            <w:sectPr w:rsidR="00F72DA2" w:rsidRPr="00604DCB" w:rsidSect="003B68EC">
              <w:headerReference w:type="first" r:id="rId13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 w:charSpace="5389"/>
            </w:sectPr>
          </w:pPr>
          <w:r>
            <w:rPr>
              <w:rFonts w:hint="eastAsia"/>
              <w:lang w:eastAsia="ja-JP"/>
            </w:rPr>
            <w:t xml:space="preserve">　　詳細内容</w:t>
          </w:r>
          <w:r w:rsidR="00B0707E">
            <w:rPr>
              <w:rFonts w:hint="eastAsia"/>
              <w:lang w:eastAsia="ja-JP"/>
            </w:rPr>
            <w:t>を</w:t>
          </w:r>
          <w:r>
            <w:rPr>
              <w:rFonts w:hint="eastAsia"/>
              <w:lang w:eastAsia="ja-JP"/>
            </w:rPr>
            <w:t>表示</w:t>
          </w:r>
          <w:r w:rsidR="00A52904">
            <w:rPr>
              <w:rFonts w:hint="eastAsia"/>
              <w:lang w:eastAsia="ja-JP"/>
            </w:rPr>
            <w:t xml:space="preserve">　</w:t>
          </w:r>
          <w:r w:rsidR="006421C1">
            <w:rPr>
              <w:rFonts w:hint="eastAsia"/>
              <w:lang w:eastAsia="ja-JP"/>
            </w:rPr>
            <w:t xml:space="preserve">　</w:t>
          </w:r>
          <w:r w:rsidR="00A52904">
            <w:rPr>
              <w:rFonts w:hint="eastAsia"/>
              <w:lang w:eastAsia="ja-JP"/>
            </w:rPr>
            <w:t xml:space="preserve">　</w:t>
          </w:r>
          <w:r w:rsidR="006421C1">
            <w:rPr>
              <w:rFonts w:hint="eastAsia"/>
              <w:sz w:val="40"/>
              <w:szCs w:val="40"/>
              <w:lang w:eastAsia="ja-JP"/>
            </w:rPr>
            <w:t xml:space="preserve">　　　　　　　　</w:t>
          </w:r>
        </w:p>
        <w:p w:rsidR="007B4E87" w:rsidRPr="00D72F94" w:rsidRDefault="007B4E87" w:rsidP="007B4E87">
          <w:pPr>
            <w:rPr>
              <w:sz w:val="40"/>
              <w:szCs w:val="40"/>
              <w:lang w:eastAsia="ja-JP"/>
            </w:rPr>
          </w:pPr>
          <w:r w:rsidRPr="00D72F94">
            <w:rPr>
              <w:rFonts w:hint="eastAsia"/>
              <w:sz w:val="40"/>
              <w:szCs w:val="40"/>
              <w:lang w:eastAsia="ja-JP"/>
            </w:rPr>
            <w:lastRenderedPageBreak/>
            <w:t>画面目的</w:t>
          </w:r>
        </w:p>
        <w:p w:rsidR="007B4E87" w:rsidRDefault="007B4E87" w:rsidP="007B4E87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・管理者が各投稿者の</w:t>
          </w:r>
          <w:r w:rsidR="00552DF1">
            <w:rPr>
              <w:rFonts w:hint="eastAsia"/>
              <w:sz w:val="36"/>
              <w:szCs w:val="36"/>
              <w:lang w:eastAsia="ja-JP"/>
            </w:rPr>
            <w:t>売り上げ</w:t>
          </w:r>
          <w:r>
            <w:rPr>
              <w:rFonts w:hint="eastAsia"/>
              <w:sz w:val="36"/>
              <w:szCs w:val="36"/>
              <w:lang w:eastAsia="ja-JP"/>
            </w:rPr>
            <w:t>を、確認するページ</w:t>
          </w:r>
        </w:p>
        <w:p w:rsidR="007B4E87" w:rsidRPr="00F72DA2" w:rsidRDefault="007B4E87" w:rsidP="007B4E87">
          <w:pPr>
            <w:rPr>
              <w:sz w:val="40"/>
              <w:szCs w:val="40"/>
              <w:lang w:eastAsia="ja-JP"/>
            </w:rPr>
          </w:pPr>
          <w:r w:rsidRPr="009A19B2">
            <w:rPr>
              <w:rFonts w:hint="eastAsia"/>
              <w:sz w:val="40"/>
              <w:szCs w:val="40"/>
              <w:lang w:eastAsia="ja-JP"/>
            </w:rPr>
            <w:t>画面への遷移方法</w:t>
          </w:r>
        </w:p>
        <w:p w:rsidR="007B4E87" w:rsidRPr="005432B6" w:rsidRDefault="00533CBE" w:rsidP="007B4E87">
          <w:pPr>
            <w:rPr>
              <w:sz w:val="36"/>
              <w:szCs w:val="36"/>
              <w:lang w:eastAsia="ja-JP"/>
            </w:rPr>
          </w:pPr>
          <w:r>
            <w:rPr>
              <w:rFonts w:hint="eastAsia"/>
              <w:sz w:val="36"/>
              <w:szCs w:val="36"/>
              <w:lang w:eastAsia="ja-JP"/>
            </w:rPr>
            <w:t>・</w:t>
          </w:r>
          <w:r w:rsidR="00CF283B">
            <w:rPr>
              <w:rFonts w:hint="eastAsia"/>
              <w:sz w:val="36"/>
              <w:szCs w:val="36"/>
              <w:lang w:eastAsia="ja-JP"/>
            </w:rPr>
            <w:t>メニューの「</w:t>
          </w:r>
          <w:r w:rsidR="007B4E87">
            <w:rPr>
              <w:rFonts w:hint="eastAsia"/>
              <w:sz w:val="36"/>
              <w:szCs w:val="36"/>
              <w:lang w:eastAsia="ja-JP"/>
            </w:rPr>
            <w:t>売り上げ</w:t>
          </w:r>
          <w:r w:rsidR="00CF283B">
            <w:rPr>
              <w:rFonts w:hint="eastAsia"/>
              <w:sz w:val="36"/>
              <w:szCs w:val="36"/>
              <w:lang w:eastAsia="ja-JP"/>
            </w:rPr>
            <w:t>」</w:t>
          </w:r>
          <w:r w:rsidR="007B4E87">
            <w:rPr>
              <w:rFonts w:hint="eastAsia"/>
              <w:sz w:val="36"/>
              <w:szCs w:val="36"/>
              <w:lang w:eastAsia="ja-JP"/>
            </w:rPr>
            <w:t>から遷移</w:t>
          </w:r>
        </w:p>
        <w:p w:rsidR="00765D50" w:rsidRDefault="00765D50" w:rsidP="007B4E87">
          <w:pPr>
            <w:rPr>
              <w:lang w:eastAsia="ja-JP"/>
            </w:rPr>
          </w:pPr>
          <w:r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28896" behindDoc="0" locked="0" layoutInCell="1" allowOverlap="1" wp14:anchorId="7120EA29" wp14:editId="16C41C9C">
                    <wp:simplePos x="0" y="0"/>
                    <wp:positionH relativeFrom="margin">
                      <wp:posOffset>1398905</wp:posOffset>
                    </wp:positionH>
                    <wp:positionV relativeFrom="paragraph">
                      <wp:posOffset>718185</wp:posOffset>
                    </wp:positionV>
                    <wp:extent cx="409575" cy="393700"/>
                    <wp:effectExtent l="0" t="0" r="0" b="6350"/>
                    <wp:wrapSquare wrapText="bothSides"/>
                    <wp:docPr id="594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Pr="00395E34" w:rsidRDefault="00765D50" w:rsidP="00765D50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>
                                        <w:rFonts w:hint="eastAsia"/>
                                      </mc:Choice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0"/>
                                    </mc:Choice>
                                    <mc:Fallback>
                                      <w:t>①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20EA29" id="_x0000_s1035" type="#_x0000_t202" style="position:absolute;margin-left:110.15pt;margin-top:56.55pt;width:32.25pt;height:31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" filled="f" stroked="f">
                    <v:textbox>
                      <w:txbxContent>
                        <w:p w:rsidR="00765D50" w:rsidRPr="00395E34" w:rsidRDefault="00765D50" w:rsidP="00765D50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>
                                  <w:rFonts w:hint="eastAsia"/>
                                </mc:Choice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0"/>
                              </mc:Choice>
                              <mc:Fallback>
                                <w:t>①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395E34">
            <w:rPr>
              <w:noProof/>
              <w:sz w:val="40"/>
              <w:szCs w:val="40"/>
              <w:lang w:eastAsia="ja-JP"/>
            </w:rPr>
            <mc:AlternateContent>
              <mc:Choice Requires="wps">
                <w:drawing>
                  <wp:anchor distT="45720" distB="45720" distL="114300" distR="114300" simplePos="0" relativeHeight="251732992" behindDoc="0" locked="0" layoutInCell="1" allowOverlap="1" wp14:anchorId="2C574133" wp14:editId="2A6D1F44">
                    <wp:simplePos x="0" y="0"/>
                    <wp:positionH relativeFrom="margin">
                      <wp:posOffset>1477010</wp:posOffset>
                    </wp:positionH>
                    <wp:positionV relativeFrom="paragraph">
                      <wp:posOffset>1179593</wp:posOffset>
                    </wp:positionV>
                    <wp:extent cx="409575" cy="393700"/>
                    <wp:effectExtent l="0" t="0" r="0" b="6350"/>
                    <wp:wrapSquare wrapText="bothSides"/>
                    <wp:docPr id="595" name="テキスト ボック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575" cy="393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5D50" w:rsidRPr="00395E34" w:rsidRDefault="00765D50" w:rsidP="00765D50">
                                <w:pPr>
                                  <w:rPr>
                                    <w:sz w:val="40"/>
                                    <w:szCs w:val="40"/>
                                    <w:lang w:eastAsia="ja-JP"/>
                                  </w:rPr>
                                </w:pPr>
                                <w:r>
                                  <w:rPr>
                                    <mc:AlternateContent>
                                      <mc:Choice Requires="w16se"/>
                                      <mc:Fallback>
                                        <w:rFonts w:ascii="ＭＳ 明朝" w:eastAsia="ＭＳ 明朝" w:hAnsi="ＭＳ 明朝" w:cs="ＭＳ 明朝" w:hint="eastAsia"/>
                                      </mc:Fallback>
                                    </mc:AlternateContent>
                                    <w:sz w:val="40"/>
                                    <w:szCs w:val="40"/>
                                    <w:lang w:eastAsia="ja-JP"/>
                                  </w:rPr>
                                  <mc:AlternateContent>
                                    <mc:Choice Requires="w16se">
                                      <w16se:symEx w16se:font="ＭＳ 明朝" w16se:char="2461"/>
                                    </mc:Choice>
                                    <mc:Fallback>
                                      <w:t>②</w:t>
                                    </mc:Fallback>
                                  </mc:AlternateConten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574133" id="_x0000_s1036" type="#_x0000_t202" style="position:absolute;margin-left:116.3pt;margin-top:92.9pt;width:32.25pt;height:31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" filled="f" stroked="f">
                    <v:textbox>
                      <w:txbxContent>
                        <w:p w:rsidR="00765D50" w:rsidRPr="00395E34" w:rsidRDefault="00765D50" w:rsidP="00765D50">
                          <w:pPr>
                            <w:rPr>
                              <w:sz w:val="40"/>
                              <w:szCs w:val="40"/>
                              <w:lang w:eastAsia="ja-JP"/>
                            </w:rPr>
                          </w:pPr>
                          <w:r>
                            <w:rPr>
                              <mc:AlternateContent>
                                <mc:Choice Requires="w16se"/>
                                <mc:Fallback>
                                  <w:rFonts w:ascii="ＭＳ 明朝" w:eastAsia="ＭＳ 明朝" w:hAnsi="ＭＳ 明朝" w:cs="ＭＳ 明朝" w:hint="eastAsia"/>
                                </mc:Fallback>
                              </mc:AlternateContent>
                              <w:sz w:val="40"/>
                              <w:szCs w:val="40"/>
                              <w:lang w:eastAsia="ja-JP"/>
                            </w:rPr>
                            <mc:AlternateContent>
                              <mc:Choice Requires="w16se">
                                <w16se:symEx w16se:font="ＭＳ 明朝" w16se:char="2461"/>
                              </mc:Choice>
                              <mc:Fallback>
                                <w:t>②</w:t>
                              </mc:Fallback>
                            </mc:AlternateConten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03440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5" type="#_x0000_t75" style="position:absolute;margin-left:0;margin-top:.5pt;width:468.55pt;height:263.3pt;z-index:-251585536;mso-position-horizontal:absolute;mso-position-horizontal-relative:text;mso-position-vertical:absolute;mso-position-vertical-relative:text;mso-width-relative:page;mso-height-relative:page">
                <v:imagedata r:id="rId14" o:title="売り上げ訂正"/>
              </v:shape>
            </w:pict>
          </w:r>
        </w:p>
      </w:sdtContent>
    </w:sdt>
    <w:p w:rsidR="00765D50" w:rsidRPr="00765D50" w:rsidRDefault="00765D50" w:rsidP="00765D50">
      <w:pPr>
        <w:rPr>
          <w:lang w:eastAsia="ja-JP"/>
        </w:rPr>
      </w:pPr>
    </w:p>
    <w:p w:rsidR="00765D50" w:rsidRPr="00765D50" w:rsidRDefault="00765D50" w:rsidP="00765D50">
      <w:pPr>
        <w:rPr>
          <w:lang w:eastAsia="ja-JP"/>
        </w:rPr>
      </w:pPr>
    </w:p>
    <w:p w:rsidR="00765D50" w:rsidRPr="00765D50" w:rsidRDefault="00765D50" w:rsidP="00765D50">
      <w:pPr>
        <w:rPr>
          <w:lang w:eastAsia="ja-JP"/>
        </w:rPr>
      </w:pPr>
    </w:p>
    <w:p w:rsidR="00765D50" w:rsidRPr="00765D50" w:rsidRDefault="00765D50" w:rsidP="00765D50">
      <w:pPr>
        <w:rPr>
          <w:lang w:eastAsia="ja-JP"/>
        </w:rPr>
      </w:pPr>
    </w:p>
    <w:p w:rsidR="00765D50" w:rsidRPr="00765D50" w:rsidRDefault="00765D50" w:rsidP="00765D50">
      <w:pPr>
        <w:rPr>
          <w:lang w:eastAsia="ja-JP"/>
        </w:rPr>
      </w:pPr>
    </w:p>
    <w:p w:rsidR="00765D50" w:rsidRPr="00765D50" w:rsidRDefault="00765D50" w:rsidP="00765D50">
      <w:pPr>
        <w:rPr>
          <w:lang w:eastAsia="ja-JP"/>
        </w:rPr>
      </w:pPr>
    </w:p>
    <w:p w:rsidR="00765D50" w:rsidRPr="00765D50" w:rsidRDefault="00765D50" w:rsidP="00765D50">
      <w:pPr>
        <w:rPr>
          <w:lang w:eastAsia="ja-JP"/>
        </w:rPr>
      </w:pPr>
    </w:p>
    <w:p w:rsidR="00765D50" w:rsidRPr="00765D50" w:rsidRDefault="00765D50" w:rsidP="00765D50">
      <w:pPr>
        <w:rPr>
          <w:lang w:eastAsia="ja-JP"/>
        </w:rPr>
      </w:pPr>
    </w:p>
    <w:p w:rsidR="00765D50" w:rsidRPr="00765D50" w:rsidRDefault="00765D50" w:rsidP="00765D50">
      <w:pPr>
        <w:rPr>
          <w:lang w:eastAsia="ja-JP"/>
        </w:rPr>
      </w:pPr>
    </w:p>
    <w:p w:rsidR="00765D50" w:rsidRDefault="00765D50" w:rsidP="00765D50">
      <w:pPr>
        <w:rPr>
          <w:lang w:eastAsia="ja-JP"/>
        </w:rPr>
      </w:pPr>
    </w:p>
    <w:p w:rsidR="00765D50" w:rsidRDefault="00765D50" w:rsidP="00765D50">
      <w:pPr>
        <w:ind w:firstLineChars="100" w:firstLine="220"/>
        <w:rPr>
          <w:lang w:eastAsia="ja-JP"/>
        </w:rPr>
      </w:pPr>
      <w:r>
        <w:rPr>
          <w:rFonts w:hint="eastAsia"/>
          <w:lang w:eastAsia="ja-JP"/>
        </w:rPr>
        <w:t>画面番号詳細</w:t>
      </w:r>
    </w:p>
    <w:p w:rsidR="00765D50" w:rsidRDefault="00765D50" w:rsidP="00765D50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グラフ切り替えボタン</w:t>
      </w:r>
    </w:p>
    <w:p w:rsidR="00765D50" w:rsidRDefault="00765D50" w:rsidP="00765D50">
      <w:pPr>
        <w:rPr>
          <w:lang w:eastAsia="ja-JP"/>
        </w:rPr>
      </w:pPr>
      <w:r>
        <w:rPr>
          <w:rFonts w:hint="eastAsia"/>
          <w:lang w:eastAsia="ja-JP"/>
        </w:rPr>
        <w:t xml:space="preserve">　グラフ選択　ユーザ利用者数　月額料金</w:t>
      </w:r>
    </w:p>
    <w:p w:rsidR="00765D50" w:rsidRDefault="00765D50" w:rsidP="00765D50">
      <w:pPr>
        <w:rPr>
          <w:lang w:eastAsia="ja-JP"/>
        </w:rPr>
      </w:pPr>
      <w:r>
        <w:rPr>
          <w:rFonts w:hint="eastAsia"/>
          <w:lang w:eastAsia="ja-JP"/>
        </w:rPr>
        <w:t xml:space="preserve">　区間選択　　年間　月</w:t>
      </w:r>
    </w:p>
    <w:p w:rsidR="00765D50" w:rsidRPr="00765D50" w:rsidRDefault="00765D50" w:rsidP="00765D50">
      <w:pPr>
        <w:rPr>
          <w:lang w:eastAsia="ja-JP"/>
        </w:rPr>
        <w:sectPr w:rsidR="00765D50" w:rsidRPr="00765D50" w:rsidSect="008214E5">
          <w:headerReference w:type="default" r:id="rId15"/>
          <w:headerReference w:type="first" r:id="rId16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>
        <w:rPr>
          <w:rFonts w:hint="eastAsia"/>
          <w:lang w:eastAsia="ja-JP"/>
        </w:rPr>
        <w:t>グラフ表示</w:t>
      </w:r>
    </w:p>
    <w:p w:rsidR="00DD3B11" w:rsidRPr="00D72F94" w:rsidRDefault="00DD3B11" w:rsidP="00DD3B11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DD3B11" w:rsidRDefault="00DD3B11" w:rsidP="00DD3B11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・管理者が</w:t>
      </w:r>
      <w:r w:rsidR="00C11B6B">
        <w:rPr>
          <w:rFonts w:hint="eastAsia"/>
          <w:sz w:val="36"/>
          <w:szCs w:val="36"/>
          <w:lang w:eastAsia="ja-JP"/>
        </w:rPr>
        <w:t>ユーザーからの報告</w:t>
      </w:r>
      <w:r w:rsidR="00DD136E">
        <w:rPr>
          <w:rFonts w:hint="eastAsia"/>
          <w:sz w:val="36"/>
          <w:szCs w:val="36"/>
          <w:lang w:eastAsia="ja-JP"/>
        </w:rPr>
        <w:t>を</w:t>
      </w:r>
      <w:r>
        <w:rPr>
          <w:rFonts w:hint="eastAsia"/>
          <w:sz w:val="36"/>
          <w:szCs w:val="36"/>
          <w:lang w:eastAsia="ja-JP"/>
        </w:rPr>
        <w:t>、確認するページ</w:t>
      </w:r>
    </w:p>
    <w:p w:rsidR="00DD3B11" w:rsidRPr="00F72DA2" w:rsidRDefault="00C770F2" w:rsidP="00DD3B11">
      <w:pPr>
        <w:rPr>
          <w:sz w:val="40"/>
          <w:szCs w:val="40"/>
          <w:lang w:eastAsia="ja-JP"/>
        </w:rPr>
      </w:pPr>
      <w:r>
        <w:rPr>
          <w:rFonts w:hint="eastAsia"/>
          <w:sz w:val="40"/>
          <w:szCs w:val="40"/>
          <w:lang w:eastAsia="ja-JP"/>
        </w:rPr>
        <w:t>画面への遷移方</w:t>
      </w:r>
    </w:p>
    <w:p w:rsidR="00793BD2" w:rsidRPr="00C11B6B" w:rsidRDefault="00B46231" w:rsidP="00C11B6B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</w:t>
      </w:r>
      <w:r w:rsidR="00241721">
        <w:rPr>
          <w:rFonts w:hint="eastAsia"/>
          <w:sz w:val="36"/>
          <w:szCs w:val="36"/>
          <w:lang w:eastAsia="ja-JP"/>
        </w:rPr>
        <w:t>メニューの「報告受信」</w:t>
      </w:r>
      <w:r w:rsidR="00DD3B11">
        <w:rPr>
          <w:rFonts w:hint="eastAsia"/>
          <w:sz w:val="36"/>
          <w:szCs w:val="36"/>
          <w:lang w:eastAsia="ja-JP"/>
        </w:rPr>
        <w:t>から遷移</w:t>
      </w:r>
    </w:p>
    <w:p w:rsidR="00B84F74" w:rsidRDefault="00B84F74" w:rsidP="008A32D5">
      <w:pPr>
        <w:tabs>
          <w:tab w:val="left" w:pos="2859"/>
        </w:tabs>
        <w:rPr>
          <w:sz w:val="40"/>
          <w:szCs w:val="40"/>
          <w:lang w:eastAsia="ja-JP"/>
        </w:rPr>
      </w:pPr>
      <w:r w:rsidRPr="00395E34">
        <w:rPr>
          <w:noProof/>
          <w:sz w:val="40"/>
          <w:szCs w:val="40"/>
          <w:lang w:eastAsia="ja-JP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B26C2AB" wp14:editId="6906D816">
                <wp:simplePos x="0" y="0"/>
                <wp:positionH relativeFrom="margin">
                  <wp:posOffset>4785360</wp:posOffset>
                </wp:positionH>
                <wp:positionV relativeFrom="paragraph">
                  <wp:posOffset>2811590</wp:posOffset>
                </wp:positionV>
                <wp:extent cx="409575" cy="393700"/>
                <wp:effectExtent l="0" t="0" r="0" b="6350"/>
                <wp:wrapNone/>
                <wp:docPr id="5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Pr="00395E34" w:rsidRDefault="00765D50" w:rsidP="00B84F74">
                            <w:pPr>
                              <w:rPr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6"/>
                                </mc:Choice>
                                <mc:Fallback>
                                  <w:t>⑦</w:t>
                                </mc:Fallback>
                              </mc:AlternateConten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C2AB" id="_x0000_s1037" type="#_x0000_t202" style="position:absolute;margin-left:376.8pt;margin-top:221.4pt;width:32.25pt;height:31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" filled="f" stroked="f">
                <v:textbox>
                  <w:txbxContent>
                    <w:p w:rsidR="00765D50" w:rsidRPr="00395E34" w:rsidRDefault="00765D50" w:rsidP="00B84F74">
                      <w:pPr>
                        <w:rPr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6"/>
                          </mc:Choice>
                          <mc:Fallback>
                            <w:t>⑦</w:t>
                          </mc:Fallback>
                        </mc:AlternateContent>
                      </w:r>
                      <w:r>
                        <w:rPr>
                          <w:rFonts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C4F" w:rsidRPr="00395E34">
        <w:rPr>
          <w:noProof/>
          <w:sz w:val="40"/>
          <w:szCs w:val="40"/>
          <w:lang w:eastAsia="ja-JP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42E5489" wp14:editId="006DC9E4">
                <wp:simplePos x="0" y="0"/>
                <wp:positionH relativeFrom="margin">
                  <wp:posOffset>4500748</wp:posOffset>
                </wp:positionH>
                <wp:positionV relativeFrom="paragraph">
                  <wp:posOffset>2814839</wp:posOffset>
                </wp:positionV>
                <wp:extent cx="409575" cy="393700"/>
                <wp:effectExtent l="0" t="0" r="0" b="6350"/>
                <wp:wrapNone/>
                <wp:docPr id="45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Pr="00395E34" w:rsidRDefault="00765D50" w:rsidP="00825C4F">
                            <w:pPr>
                              <w:rPr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5"/>
                                </mc:Choice>
                                <mc:Fallback>
                                  <w:t>⑥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E5489" id="_x0000_s1038" type="#_x0000_t202" style="position:absolute;margin-left:354.4pt;margin-top:221.65pt;width:32.25pt;height:31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" filled="f" stroked="f">
                <v:textbox>
                  <w:txbxContent>
                    <w:p w:rsidR="00765D50" w:rsidRPr="00395E34" w:rsidRDefault="00765D50" w:rsidP="00825C4F">
                      <w:pPr>
                        <w:rPr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5"/>
                          </mc:Choice>
                          <mc:Fallback>
                            <w:t>⑥</w:t>
                          </mc:Fallback>
                        </mc:AlternateConten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C4F" w:rsidRPr="00395E34">
        <w:rPr>
          <w:noProof/>
          <w:sz w:val="40"/>
          <w:szCs w:val="40"/>
          <w:lang w:eastAsia="ja-JP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EE6D333" wp14:editId="4840F4D0">
                <wp:simplePos x="0" y="0"/>
                <wp:positionH relativeFrom="margin">
                  <wp:posOffset>5735444</wp:posOffset>
                </wp:positionH>
                <wp:positionV relativeFrom="paragraph">
                  <wp:posOffset>701024</wp:posOffset>
                </wp:positionV>
                <wp:extent cx="409575" cy="393700"/>
                <wp:effectExtent l="0" t="0" r="0" b="6350"/>
                <wp:wrapNone/>
                <wp:docPr id="45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Pr="00395E34" w:rsidRDefault="00765D50" w:rsidP="00825C4F">
                            <w:pPr>
                              <w:rPr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4"/>
                                </mc:Choice>
                                <mc:Fallback>
                                  <w:t>⑤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6D333" id="_x0000_s1039" type="#_x0000_t202" style="position:absolute;margin-left:451.6pt;margin-top:55.2pt;width:32.25pt;height:3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" filled="f" stroked="f">
                <v:textbox>
                  <w:txbxContent>
                    <w:p w:rsidR="00765D50" w:rsidRPr="00395E34" w:rsidRDefault="00765D50" w:rsidP="00825C4F">
                      <w:pPr>
                        <w:rPr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4"/>
                          </mc:Choice>
                          <mc:Fallback>
                            <w:t>⑤</w:t>
                          </mc:Fallback>
                        </mc:AlternateConten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C4F" w:rsidRPr="00395E34">
        <w:rPr>
          <w:noProof/>
          <w:sz w:val="40"/>
          <w:szCs w:val="40"/>
          <w:lang w:eastAsia="ja-JP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EFCB81F" wp14:editId="40307CA4">
                <wp:simplePos x="0" y="0"/>
                <wp:positionH relativeFrom="margin">
                  <wp:posOffset>1246909</wp:posOffset>
                </wp:positionH>
                <wp:positionV relativeFrom="paragraph">
                  <wp:posOffset>1544576</wp:posOffset>
                </wp:positionV>
                <wp:extent cx="409575" cy="393700"/>
                <wp:effectExtent l="0" t="0" r="0" b="6350"/>
                <wp:wrapNone/>
                <wp:docPr id="45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Pr="00395E34" w:rsidRDefault="00765D50" w:rsidP="00825C4F">
                            <w:pPr>
                              <w:rPr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3"/>
                                </mc:Choice>
                                <mc:Fallback>
                                  <w:t>④</w:t>
                                </mc:Fallback>
                              </mc:AlternateConten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B81F" id="_x0000_s1040" type="#_x0000_t202" style="position:absolute;margin-left:98.2pt;margin-top:121.6pt;width:32.25pt;height:31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" filled="f" stroked="f">
                <v:textbox>
                  <w:txbxContent>
                    <w:p w:rsidR="00765D50" w:rsidRPr="00395E34" w:rsidRDefault="00765D50" w:rsidP="00825C4F">
                      <w:pPr>
                        <w:rPr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3"/>
                          </mc:Choice>
                          <mc:Fallback>
                            <w:t>④</w:t>
                          </mc:Fallback>
                        </mc:AlternateContent>
                      </w:r>
                      <w:r>
                        <w:rPr>
                          <w:rFonts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C4F" w:rsidRPr="00395E34">
        <w:rPr>
          <w:noProof/>
          <w:sz w:val="40"/>
          <w:szCs w:val="40"/>
          <w:lang w:eastAsia="ja-JP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F2A7154" wp14:editId="3A4A5D83">
                <wp:simplePos x="0" y="0"/>
                <wp:positionH relativeFrom="margin">
                  <wp:posOffset>1246431</wp:posOffset>
                </wp:positionH>
                <wp:positionV relativeFrom="paragraph">
                  <wp:posOffset>1128741</wp:posOffset>
                </wp:positionV>
                <wp:extent cx="409575" cy="393700"/>
                <wp:effectExtent l="0" t="0" r="0" b="6350"/>
                <wp:wrapNone/>
                <wp:docPr id="45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Pr="00395E34" w:rsidRDefault="00765D50" w:rsidP="00825C4F">
                            <w:pPr>
                              <w:rPr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A7154" id="_x0000_s1041" type="#_x0000_t202" style="position:absolute;margin-left:98.15pt;margin-top:88.9pt;width:32.25pt;height:3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" filled="f" stroked="f">
                <v:textbox>
                  <w:txbxContent>
                    <w:p w:rsidR="00765D50" w:rsidRPr="00395E34" w:rsidRDefault="00765D50" w:rsidP="00825C4F">
                      <w:pPr>
                        <w:rPr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  <w:r>
                        <w:rPr>
                          <w:rFonts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C4F" w:rsidRPr="00395E34">
        <w:rPr>
          <w:noProof/>
          <w:sz w:val="40"/>
          <w:szCs w:val="40"/>
          <w:lang w:eastAsia="ja-JP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1F234B1" wp14:editId="53DC5CCA">
                <wp:simplePos x="0" y="0"/>
                <wp:positionH relativeFrom="margin">
                  <wp:posOffset>1246909</wp:posOffset>
                </wp:positionH>
                <wp:positionV relativeFrom="paragraph">
                  <wp:posOffset>677281</wp:posOffset>
                </wp:positionV>
                <wp:extent cx="409575" cy="393700"/>
                <wp:effectExtent l="0" t="0" r="0" b="6350"/>
                <wp:wrapNone/>
                <wp:docPr id="44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Default="00765D50" w:rsidP="00825C4F">
                            <w:pPr>
                              <w:rPr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  <w:r>
                              <w:rPr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765D50" w:rsidRPr="00395E34" w:rsidRDefault="00765D50" w:rsidP="00825C4F">
                            <w:pPr>
                              <w:rPr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  <w:r>
                              <w:rPr>
                                <w:sz w:val="40"/>
                                <w:szCs w:val="40"/>
                                <w:lang w:eastAsia="ja-JP"/>
                              </w:rPr>
                              <w:t xml:space="preserve">　　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34B1" id="_x0000_s1042" type="#_x0000_t202" style="position:absolute;margin-left:98.2pt;margin-top:53.35pt;width:32.25pt;height:3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" filled="f" stroked="f">
                <v:textbox>
                  <w:txbxContent>
                    <w:p w:rsidR="00765D50" w:rsidRDefault="00765D50" w:rsidP="00825C4F">
                      <w:pPr>
                        <w:rPr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  <w:r>
                        <w:rPr>
                          <w:rFonts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  <w:r>
                        <w:rPr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765D50" w:rsidRPr="00395E34" w:rsidRDefault="00765D50" w:rsidP="00825C4F">
                      <w:pPr>
                        <w:rPr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  <w:r>
                        <w:rPr>
                          <w:rFonts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  <w:r>
                        <w:rPr>
                          <w:sz w:val="40"/>
                          <w:szCs w:val="40"/>
                          <w:lang w:eastAsia="ja-JP"/>
                        </w:rPr>
                        <w:t xml:space="preserve">　　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C4F" w:rsidRPr="00395E34">
        <w:rPr>
          <w:noProof/>
          <w:sz w:val="40"/>
          <w:szCs w:val="40"/>
          <w:lang w:eastAsia="ja-JP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7E0A034" wp14:editId="0F6EB72C">
                <wp:simplePos x="0" y="0"/>
                <wp:positionH relativeFrom="margin">
                  <wp:posOffset>1246909</wp:posOffset>
                </wp:positionH>
                <wp:positionV relativeFrom="paragraph">
                  <wp:posOffset>249769</wp:posOffset>
                </wp:positionV>
                <wp:extent cx="409575" cy="393700"/>
                <wp:effectExtent l="0" t="0" r="0" b="6350"/>
                <wp:wrapNone/>
                <wp:docPr id="44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Pr="00395E34" w:rsidRDefault="00765D50" w:rsidP="00825C4F">
                            <w:pPr>
                              <w:rPr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A034" id="_x0000_s1043" type="#_x0000_t202" style="position:absolute;margin-left:98.2pt;margin-top:19.65pt;width:32.25pt;height:31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" filled="f" stroked="f">
                <v:textbox>
                  <w:txbxContent>
                    <w:p w:rsidR="00765D50" w:rsidRPr="00395E34" w:rsidRDefault="00765D50" w:rsidP="00825C4F">
                      <w:pPr>
                        <w:rPr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3440">
        <w:rPr>
          <w:sz w:val="40"/>
          <w:szCs w:val="40"/>
          <w:lang w:eastAsia="ja-JP"/>
        </w:rPr>
        <w:pict>
          <v:shape id="_x0000_i1025" type="#_x0000_t75" style="width:468.2pt;height:263.85pt">
            <v:imagedata r:id="rId17" o:title="報告受信-メッセ確認@2x"/>
          </v:shape>
        </w:pict>
      </w:r>
    </w:p>
    <w:p w:rsidR="00B84F74" w:rsidRDefault="00B84F74" w:rsidP="00B84F74">
      <w:pPr>
        <w:rPr>
          <w:lang w:eastAsia="ja-JP"/>
        </w:rPr>
      </w:pPr>
      <w:r w:rsidRPr="00604DCB">
        <w:rPr>
          <w:rFonts w:hint="eastAsia"/>
          <w:lang w:eastAsia="ja-JP"/>
        </w:rPr>
        <w:t>画面番号詳細</w:t>
      </w:r>
    </w:p>
    <w:p w:rsidR="00B84F74" w:rsidRPr="006421C1" w:rsidRDefault="00B84F74" w:rsidP="00B84F74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 xml:space="preserve">動画報告ボタン　　　　　　　　　　</w:t>
      </w: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3"/>
          </mc:Choice>
          <mc:Fallback>
            <w:t>④</w:t>
          </mc:Fallback>
        </mc:AlternateContent>
      </w:r>
      <w:r w:rsidR="00175B5C">
        <w:rPr>
          <w:rFonts w:hint="eastAsia"/>
          <w:lang w:eastAsia="ja-JP"/>
        </w:rPr>
        <w:t>ダイレクト報告ボタン</w:t>
      </w:r>
    </w:p>
    <w:p w:rsidR="00B84F74" w:rsidRPr="006421C1" w:rsidRDefault="00175B5C" w:rsidP="00B84F74">
      <w:pPr>
        <w:rPr>
          <w:lang w:eastAsia="ja-JP"/>
        </w:rPr>
      </w:pPr>
      <w:r>
        <w:rPr>
          <w:rFonts w:hint="eastAsia"/>
          <w:lang w:eastAsia="ja-JP"/>
        </w:rPr>
        <w:t xml:space="preserve">　　動画報告</w:t>
      </w:r>
      <w:r w:rsidR="00B84F74">
        <w:rPr>
          <w:rFonts w:hint="eastAsia"/>
          <w:lang w:eastAsia="ja-JP"/>
        </w:rPr>
        <w:t xml:space="preserve">ページに遷移　　　　　　</w:t>
      </w:r>
      <w:r>
        <w:rPr>
          <w:rFonts w:hint="eastAsia"/>
          <w:lang w:eastAsia="ja-JP"/>
        </w:rPr>
        <w:t xml:space="preserve">　　</w:t>
      </w:r>
      <w:r w:rsidR="00B84F74">
        <w:rPr>
          <w:rFonts w:hint="eastAsia"/>
          <w:lang w:eastAsia="ja-JP"/>
        </w:rPr>
        <w:t>データベース上から、動画・ユーザーを削除する</w:t>
      </w:r>
    </w:p>
    <w:p w:rsidR="00B84F74" w:rsidRPr="00A52904" w:rsidRDefault="00B84F74" w:rsidP="00B84F74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 w:rsidR="00175B5C">
        <w:rPr>
          <w:rFonts w:hint="eastAsia"/>
          <w:lang w:eastAsia="ja-JP"/>
        </w:rPr>
        <w:t>ユーザー報告</w:t>
      </w:r>
      <w:r>
        <w:rPr>
          <w:rFonts w:hint="eastAsia"/>
          <w:lang w:eastAsia="ja-JP"/>
        </w:rPr>
        <w:t xml:space="preserve">ボタン　　　　　　</w:t>
      </w:r>
      <w:r w:rsidR="00175B5C">
        <w:rPr>
          <w:rFonts w:hint="eastAsia"/>
          <w:lang w:eastAsia="ja-JP"/>
        </w:rPr>
        <w:t xml:space="preserve">　　</w:t>
      </w: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4"/>
          </mc:Choice>
          <mc:Fallback>
            <w:t>⑤</w:t>
          </mc:Fallback>
        </mc:AlternateContent>
      </w:r>
      <w:r w:rsidRPr="00A52904">
        <w:rPr>
          <w:rFonts w:hint="eastAsia"/>
          <w:lang w:eastAsia="ja-JP"/>
        </w:rPr>
        <w:t xml:space="preserve"> </w:t>
      </w:r>
      <w:r w:rsidR="00175B5C">
        <w:rPr>
          <w:rFonts w:hint="eastAsia"/>
          <w:lang w:eastAsia="ja-JP"/>
        </w:rPr>
        <w:t>プルダウン</w:t>
      </w:r>
    </w:p>
    <w:p w:rsidR="00B84F74" w:rsidRDefault="00175B5C" w:rsidP="00B84F74">
      <w:pPr>
        <w:rPr>
          <w:lang w:eastAsia="ja-JP"/>
        </w:rPr>
      </w:pPr>
      <w:r>
        <w:rPr>
          <w:rFonts w:hint="eastAsia"/>
          <w:lang w:eastAsia="ja-JP"/>
        </w:rPr>
        <w:t xml:space="preserve">　　ユーザー報告</w:t>
      </w:r>
      <w:r w:rsidR="00B84F74">
        <w:rPr>
          <w:rFonts w:hint="eastAsia"/>
          <w:lang w:eastAsia="ja-JP"/>
        </w:rPr>
        <w:t xml:space="preserve"> </w:t>
      </w:r>
      <w:r w:rsidR="00B84F74">
        <w:rPr>
          <w:rFonts w:hint="eastAsia"/>
          <w:lang w:eastAsia="ja-JP"/>
        </w:rPr>
        <w:t xml:space="preserve">ページに遷移　　　　</w:t>
      </w:r>
      <w:r>
        <w:rPr>
          <w:rFonts w:hint="eastAsia"/>
          <w:lang w:eastAsia="ja-JP"/>
        </w:rPr>
        <w:t xml:space="preserve">　　</w:t>
      </w:r>
      <w:r w:rsidR="00B84F74">
        <w:rPr>
          <w:rFonts w:hint="eastAsia"/>
          <w:lang w:eastAsia="ja-JP"/>
        </w:rPr>
        <w:t>消去済みリストから、動画・ユーザーを削除する</w:t>
      </w:r>
    </w:p>
    <w:p w:rsidR="00175B5C" w:rsidRDefault="00B84F74" w:rsidP="00B84F74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 w:rsidR="00175B5C">
        <w:rPr>
          <w:rFonts w:hint="eastAsia"/>
          <w:lang w:eastAsia="ja-JP"/>
        </w:rPr>
        <w:t>お問い合わせボタン</w:t>
      </w:r>
    </w:p>
    <w:p w:rsidR="00B84F74" w:rsidRPr="00B84F74" w:rsidRDefault="00175B5C" w:rsidP="00B84F74">
      <w:pPr>
        <w:tabs>
          <w:tab w:val="left" w:pos="2859"/>
        </w:tabs>
        <w:rPr>
          <w:sz w:val="40"/>
          <w:szCs w:val="40"/>
          <w:lang w:eastAsia="ja-JP"/>
        </w:rPr>
        <w:sectPr w:rsidR="00B84F74" w:rsidRPr="00B84F74" w:rsidSect="00E713C1">
          <w:headerReference w:type="first" r:id="rId1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  <w:r>
        <w:rPr>
          <w:rFonts w:hint="eastAsia"/>
          <w:lang w:eastAsia="ja-JP"/>
        </w:rPr>
        <w:t xml:space="preserve">　　お問い合わせページ</w:t>
      </w:r>
    </w:p>
    <w:p w:rsidR="004B7EB6" w:rsidRPr="00D72F94" w:rsidRDefault="004B7EB6" w:rsidP="004B7EB6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4B7EB6" w:rsidRDefault="004B7EB6" w:rsidP="004B7EB6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・管理者が</w:t>
      </w:r>
      <w:r w:rsidR="00CA2F87">
        <w:rPr>
          <w:rFonts w:hint="eastAsia"/>
          <w:sz w:val="36"/>
          <w:szCs w:val="36"/>
          <w:lang w:eastAsia="ja-JP"/>
        </w:rPr>
        <w:t>ユーザー検索を、行うページ</w:t>
      </w:r>
    </w:p>
    <w:p w:rsidR="004B7EB6" w:rsidRPr="00F72DA2" w:rsidRDefault="004B7EB6" w:rsidP="004B7EB6">
      <w:pPr>
        <w:rPr>
          <w:sz w:val="40"/>
          <w:szCs w:val="40"/>
          <w:lang w:eastAsia="ja-JP"/>
        </w:rPr>
      </w:pPr>
      <w:r w:rsidRPr="009A19B2">
        <w:rPr>
          <w:rFonts w:hint="eastAsia"/>
          <w:sz w:val="40"/>
          <w:szCs w:val="40"/>
          <w:lang w:eastAsia="ja-JP"/>
        </w:rPr>
        <w:t>画面への遷移方法</w:t>
      </w:r>
    </w:p>
    <w:p w:rsidR="004B7EB6" w:rsidRPr="00D042D5" w:rsidRDefault="006A7B1C" w:rsidP="004B7EB6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</w:t>
      </w:r>
      <w:r w:rsidR="00241721">
        <w:rPr>
          <w:rFonts w:hint="eastAsia"/>
          <w:sz w:val="36"/>
          <w:szCs w:val="36"/>
          <w:lang w:eastAsia="ja-JP"/>
        </w:rPr>
        <w:t>メニュー</w:t>
      </w:r>
      <w:r w:rsidR="003B7072">
        <w:rPr>
          <w:rFonts w:hint="eastAsia"/>
          <w:sz w:val="36"/>
          <w:szCs w:val="36"/>
          <w:lang w:eastAsia="ja-JP"/>
        </w:rPr>
        <w:t>の</w:t>
      </w:r>
      <w:r w:rsidR="00241721">
        <w:rPr>
          <w:rFonts w:hint="eastAsia"/>
          <w:sz w:val="36"/>
          <w:szCs w:val="36"/>
          <w:lang w:eastAsia="ja-JP"/>
        </w:rPr>
        <w:t>「</w:t>
      </w:r>
      <w:r w:rsidR="008110E3">
        <w:rPr>
          <w:rFonts w:hint="eastAsia"/>
          <w:sz w:val="36"/>
          <w:szCs w:val="36"/>
          <w:lang w:eastAsia="ja-JP"/>
        </w:rPr>
        <w:t>ユーザー検索</w:t>
      </w:r>
      <w:r w:rsidR="00241721">
        <w:rPr>
          <w:rFonts w:hint="eastAsia"/>
          <w:sz w:val="36"/>
          <w:szCs w:val="36"/>
          <w:lang w:eastAsia="ja-JP"/>
        </w:rPr>
        <w:t>」</w:t>
      </w:r>
      <w:r w:rsidR="004B7EB6">
        <w:rPr>
          <w:rFonts w:hint="eastAsia"/>
          <w:sz w:val="36"/>
          <w:szCs w:val="36"/>
          <w:lang w:eastAsia="ja-JP"/>
        </w:rPr>
        <w:t>から遷移</w:t>
      </w:r>
    </w:p>
    <w:p w:rsidR="008A32D5" w:rsidRDefault="008A32D5">
      <w:pPr>
        <w:rPr>
          <w:lang w:eastAsia="ja-JP"/>
        </w:rPr>
      </w:pP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D2D519A" wp14:editId="3EA050AB">
                <wp:simplePos x="0" y="0"/>
                <wp:positionH relativeFrom="margin">
                  <wp:posOffset>1720372</wp:posOffset>
                </wp:positionH>
                <wp:positionV relativeFrom="paragraph">
                  <wp:posOffset>1414780</wp:posOffset>
                </wp:positionV>
                <wp:extent cx="409575" cy="393700"/>
                <wp:effectExtent l="0" t="0" r="0" b="6350"/>
                <wp:wrapNone/>
                <wp:docPr id="49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Default="00765D50" w:rsidP="008A32D5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D519A" id="_x0000_s1044" type="#_x0000_t202" style="position:absolute;margin-left:135.45pt;margin-top:111.4pt;width:32.25pt;height:3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" filled="f" stroked="f">
                <v:textbox>
                  <w:txbxContent>
                    <w:p w:rsidR="00765D50" w:rsidRDefault="00765D50" w:rsidP="008A32D5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EDB853F" wp14:editId="7693BD84">
                <wp:simplePos x="0" y="0"/>
                <wp:positionH relativeFrom="margin">
                  <wp:posOffset>1757548</wp:posOffset>
                </wp:positionH>
                <wp:positionV relativeFrom="paragraph">
                  <wp:posOffset>396875</wp:posOffset>
                </wp:positionV>
                <wp:extent cx="409575" cy="393700"/>
                <wp:effectExtent l="0" t="0" r="0" b="6350"/>
                <wp:wrapNone/>
                <wp:docPr id="49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Default="00765D50" w:rsidP="008A32D5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765D50" w:rsidRDefault="00765D50" w:rsidP="008A32D5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B853F" id="_x0000_s1045" type="#_x0000_t202" style="position:absolute;margin-left:138.4pt;margin-top:31.25pt;width:32.25pt;height:3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" filled="f" stroked="f">
                <v:textbox>
                  <w:txbxContent>
                    <w:p w:rsidR="00765D50" w:rsidRDefault="00765D50" w:rsidP="008A32D5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765D50" w:rsidRDefault="00765D50" w:rsidP="008A32D5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EB6">
        <w:rPr>
          <w:rFonts w:hint="eastAsia"/>
          <w:noProof/>
          <w:lang w:eastAsia="ja-JP"/>
        </w:rPr>
        <w:drawing>
          <wp:inline distT="0" distB="0" distL="0" distR="0">
            <wp:extent cx="5943600" cy="3343275"/>
            <wp:effectExtent l="0" t="0" r="0" b="9525"/>
            <wp:docPr id="538" name="図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ユーザ検索@2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D5" w:rsidRDefault="008A32D5" w:rsidP="008A32D5">
      <w:pPr>
        <w:rPr>
          <w:lang w:eastAsia="ja-JP"/>
        </w:rPr>
      </w:pPr>
      <w:r>
        <w:rPr>
          <w:rFonts w:hint="eastAsia"/>
          <w:lang w:eastAsia="ja-JP"/>
        </w:rPr>
        <w:t>画面番号詳細</w:t>
      </w:r>
    </w:p>
    <w:p w:rsidR="008A32D5" w:rsidRDefault="008A32D5" w:rsidP="008A32D5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フォーム</w:t>
      </w:r>
      <w:r>
        <w:rPr>
          <w:rFonts w:hint="eastAsia"/>
          <w:lang w:eastAsia="ja-JP"/>
        </w:rPr>
        <w:t>1</w:t>
      </w:r>
    </w:p>
    <w:p w:rsidR="008A32D5" w:rsidRDefault="008A32D5" w:rsidP="008A32D5">
      <w:pPr>
        <w:rPr>
          <w:lang w:eastAsia="ja-JP"/>
        </w:rPr>
      </w:pPr>
      <w:r>
        <w:rPr>
          <w:rFonts w:hint="eastAsia"/>
          <w:lang w:eastAsia="ja-JP"/>
        </w:rPr>
        <w:t xml:space="preserve">　　検索入力（ユーザー名）</w:t>
      </w:r>
    </w:p>
    <w:p w:rsidR="008A32D5" w:rsidRDefault="008A32D5" w:rsidP="008A32D5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>
        <w:rPr>
          <w:rFonts w:hint="eastAsia"/>
          <w:lang w:eastAsia="ja-JP"/>
        </w:rPr>
        <w:t>ユーザー一覧</w:t>
      </w:r>
    </w:p>
    <w:p w:rsidR="008A32D5" w:rsidRDefault="008A32D5" w:rsidP="008A32D5">
      <w:pPr>
        <w:rPr>
          <w:lang w:eastAsia="ja-JP"/>
        </w:rPr>
      </w:pPr>
      <w:r>
        <w:rPr>
          <w:rFonts w:hint="eastAsia"/>
          <w:lang w:eastAsia="ja-JP"/>
        </w:rPr>
        <w:t xml:space="preserve">　　</w:t>
      </w:r>
      <w:r w:rsidR="009E155E">
        <w:rPr>
          <w:rFonts w:hint="eastAsia"/>
          <w:lang w:eastAsia="ja-JP"/>
        </w:rPr>
        <w:t>ユーザー詳細ページ</w:t>
      </w:r>
      <w:r w:rsidR="00B0707E">
        <w:rPr>
          <w:rFonts w:hint="eastAsia"/>
          <w:lang w:eastAsia="ja-JP"/>
        </w:rPr>
        <w:t>へ遷移</w:t>
      </w:r>
    </w:p>
    <w:p w:rsidR="00825C4F" w:rsidRDefault="00825C4F" w:rsidP="008A32D5">
      <w:pPr>
        <w:rPr>
          <w:lang w:eastAsia="ja-JP"/>
        </w:rPr>
      </w:pPr>
    </w:p>
    <w:p w:rsidR="00825C4F" w:rsidRDefault="00825C4F" w:rsidP="008A32D5">
      <w:pPr>
        <w:rPr>
          <w:lang w:eastAsia="ja-JP"/>
        </w:rPr>
      </w:pPr>
    </w:p>
    <w:p w:rsidR="009E155E" w:rsidRDefault="009E155E" w:rsidP="008A32D5">
      <w:pPr>
        <w:rPr>
          <w:lang w:eastAsia="ja-JP"/>
        </w:rPr>
        <w:sectPr w:rsidR="009E155E" w:rsidSect="008214E5">
          <w:headerReference w:type="default" r:id="rId20"/>
          <w:headerReference w:type="first" r:id="rId2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</w:p>
    <w:p w:rsidR="009E155E" w:rsidRPr="00D72F94" w:rsidRDefault="009E155E" w:rsidP="009E155E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9E155E" w:rsidRDefault="009E155E" w:rsidP="009E155E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・管理者がユーザー検索を、行うページ</w:t>
      </w:r>
    </w:p>
    <w:p w:rsidR="009E155E" w:rsidRPr="00F72DA2" w:rsidRDefault="009E155E" w:rsidP="009E155E">
      <w:pPr>
        <w:rPr>
          <w:sz w:val="40"/>
          <w:szCs w:val="40"/>
          <w:lang w:eastAsia="ja-JP"/>
        </w:rPr>
      </w:pPr>
      <w:r w:rsidRPr="009A19B2">
        <w:rPr>
          <w:rFonts w:hint="eastAsia"/>
          <w:sz w:val="40"/>
          <w:szCs w:val="40"/>
          <w:lang w:eastAsia="ja-JP"/>
        </w:rPr>
        <w:t>画面への遷移方法</w:t>
      </w:r>
    </w:p>
    <w:p w:rsidR="009E155E" w:rsidRPr="00D042D5" w:rsidRDefault="00903440" w:rsidP="009E155E">
      <w:pPr>
        <w:rPr>
          <w:sz w:val="36"/>
          <w:szCs w:val="36"/>
          <w:lang w:eastAsia="ja-JP"/>
        </w:rPr>
      </w:pPr>
      <w:r>
        <w:rPr>
          <w:noProof/>
        </w:rPr>
        <w:pict>
          <v:shape id="_x0000_s1039" type="#_x0000_t75" style="position:absolute;margin-left:0;margin-top:27.5pt;width:239.35pt;height:7in;z-index:-251569152;mso-position-horizontal-relative:text;mso-position-vertical-relative:text;mso-width-relative:page;mso-height-relative:page">
            <v:imagedata r:id="rId22" o:title="ユーザー詳細"/>
          </v:shape>
        </w:pict>
      </w:r>
      <w:r w:rsidR="009E155E">
        <w:rPr>
          <w:rFonts w:hint="eastAsia"/>
          <w:sz w:val="36"/>
          <w:szCs w:val="36"/>
          <w:lang w:eastAsia="ja-JP"/>
        </w:rPr>
        <w:t>・メニューの「ユーザー検索」から遷移</w:t>
      </w:r>
    </w:p>
    <w:p w:rsidR="00825C4F" w:rsidRDefault="002A0B0C" w:rsidP="00D35EF0">
      <w:pPr>
        <w:tabs>
          <w:tab w:val="left" w:pos="5459"/>
        </w:tabs>
        <w:rPr>
          <w:lang w:eastAsia="ja-JP"/>
        </w:rPr>
      </w:pP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CBFB336" wp14:editId="214AFD7B">
                <wp:simplePos x="0" y="0"/>
                <wp:positionH relativeFrom="margin">
                  <wp:posOffset>702945</wp:posOffset>
                </wp:positionH>
                <wp:positionV relativeFrom="paragraph">
                  <wp:posOffset>104633</wp:posOffset>
                </wp:positionV>
                <wp:extent cx="409575" cy="393700"/>
                <wp:effectExtent l="0" t="0" r="0" b="6350"/>
                <wp:wrapNone/>
                <wp:docPr id="60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B336" id="_x0000_s1046" type="#_x0000_t202" style="position:absolute;margin-left:55.35pt;margin-top:8.25pt;width:32.25pt;height:31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" filled="f" stroked="f">
                <v:textbox>
                  <w:txbxContent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EF0">
        <w:rPr>
          <w:sz w:val="40"/>
          <w:szCs w:val="40"/>
          <w:lang w:eastAsia="ja-JP"/>
        </w:rPr>
        <w:tab/>
      </w:r>
      <w:r w:rsidR="00D35EF0" w:rsidRPr="00D35EF0">
        <w:rPr>
          <w:rFonts w:hint="eastAsia"/>
          <w:lang w:eastAsia="ja-JP"/>
        </w:rPr>
        <w:t>画面番号詳細</w:t>
      </w:r>
    </w:p>
    <w:p w:rsidR="00D35EF0" w:rsidRPr="00D35EF0" w:rsidRDefault="00D35EF0" w:rsidP="00D35EF0">
      <w:pPr>
        <w:tabs>
          <w:tab w:val="left" w:pos="5459"/>
        </w:tabs>
        <w:rPr>
          <w:lang w:eastAsia="ja-JP"/>
        </w:rPr>
      </w:pPr>
      <w:r>
        <w:rPr>
          <w:lang w:eastAsia="ja-JP"/>
        </w:rPr>
        <w:tab/>
      </w: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 w:rsidR="002A0B0C">
        <w:rPr>
          <w:rFonts w:hint="eastAsia"/>
          <w:lang w:eastAsia="ja-JP"/>
        </w:rPr>
        <w:t>ユーザーアイコン</w:t>
      </w:r>
    </w:p>
    <w:p w:rsidR="00D35EF0" w:rsidRDefault="002A0B0C" w:rsidP="0037393A">
      <w:pPr>
        <w:rPr>
          <w:lang w:eastAsia="ja-JP"/>
        </w:rPr>
      </w:pP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A174C59" wp14:editId="6AD8F1DC">
                <wp:simplePos x="0" y="0"/>
                <wp:positionH relativeFrom="margin">
                  <wp:posOffset>740126</wp:posOffset>
                </wp:positionH>
                <wp:positionV relativeFrom="paragraph">
                  <wp:posOffset>139776</wp:posOffset>
                </wp:positionV>
                <wp:extent cx="409575" cy="393700"/>
                <wp:effectExtent l="0" t="0" r="0" b="6350"/>
                <wp:wrapNone/>
                <wp:docPr id="60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74C59" id="_x0000_s1047" type="#_x0000_t202" style="position:absolute;margin-left:58.3pt;margin-top:11pt;width:32.25pt;height:31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" filled="f" stroked="f">
                <v:textbox>
                  <w:txbxContent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rFonts w:hint="eastAsia"/>
          <w:lang w:eastAsia="ja-JP"/>
        </w:rPr>
        <w:t xml:space="preserve">　　</w:t>
      </w:r>
      <w:r w:rsidR="00D35EF0"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>
        <w:rPr>
          <w:rFonts w:hint="eastAsia"/>
          <w:lang w:eastAsia="ja-JP"/>
        </w:rPr>
        <w:t>詳細表示</w:t>
      </w:r>
    </w:p>
    <w:p w:rsidR="00D35EF0" w:rsidRDefault="002A0B0C" w:rsidP="0037393A">
      <w:pPr>
        <w:rPr>
          <w:lang w:eastAsia="ja-JP"/>
        </w:rPr>
      </w:pP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19A907E" wp14:editId="51A6290F">
                <wp:simplePos x="0" y="0"/>
                <wp:positionH relativeFrom="margin">
                  <wp:posOffset>531751</wp:posOffset>
                </wp:positionH>
                <wp:positionV relativeFrom="paragraph">
                  <wp:posOffset>819472</wp:posOffset>
                </wp:positionV>
                <wp:extent cx="409575" cy="393700"/>
                <wp:effectExtent l="0" t="0" r="0" b="6350"/>
                <wp:wrapNone/>
                <wp:docPr id="60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A907E" id="_x0000_s1048" type="#_x0000_t202" style="position:absolute;margin-left:41.85pt;margin-top:64.55pt;width:32.25pt;height:31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" filled="f" stroked="f">
                <v:textbox>
                  <w:txbxContent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lang w:eastAsia="ja-JP"/>
        </w:rPr>
        <w:tab/>
      </w:r>
      <w:r w:rsidR="00D35EF0">
        <w:rPr>
          <w:rFonts w:hint="eastAsia"/>
          <w:lang w:eastAsia="ja-JP"/>
        </w:rPr>
        <w:t xml:space="preserve">　　</w:t>
      </w:r>
      <w:r w:rsidR="00D35EF0"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>
        <w:rPr>
          <w:rFonts w:hint="eastAsia"/>
          <w:lang w:eastAsia="ja-JP"/>
        </w:rPr>
        <w:t>投稿動画一覧</w:t>
      </w:r>
    </w:p>
    <w:p w:rsidR="002A0B0C" w:rsidRDefault="002A0B0C" w:rsidP="0037393A">
      <w:pPr>
        <w:rPr>
          <w:lang w:eastAsia="ja-JP"/>
        </w:rPr>
      </w:pP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16050E91" wp14:editId="5B0C8D71">
                <wp:simplePos x="0" y="0"/>
                <wp:positionH relativeFrom="margin">
                  <wp:posOffset>745490</wp:posOffset>
                </wp:positionH>
                <wp:positionV relativeFrom="paragraph">
                  <wp:posOffset>4554220</wp:posOffset>
                </wp:positionV>
                <wp:extent cx="409575" cy="393700"/>
                <wp:effectExtent l="0" t="0" r="0" b="6350"/>
                <wp:wrapNone/>
                <wp:docPr id="60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3"/>
                                </mc:Choice>
                                <mc:Fallback>
                                  <w:t>④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50E91" id="_x0000_s1049" type="#_x0000_t202" style="position:absolute;margin-left:58.7pt;margin-top:358.6pt;width:32.25pt;height:31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" filled="f" stroked="f">
                <v:textbox>
                  <w:txbxContent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3"/>
                          </mc:Choice>
                          <mc:Fallback>
                            <w:t>④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481A730" wp14:editId="0CF7CF15">
                <wp:simplePos x="0" y="0"/>
                <wp:positionH relativeFrom="margin">
                  <wp:posOffset>1743018</wp:posOffset>
                </wp:positionH>
                <wp:positionV relativeFrom="paragraph">
                  <wp:posOffset>4551680</wp:posOffset>
                </wp:positionV>
                <wp:extent cx="409575" cy="393700"/>
                <wp:effectExtent l="0" t="0" r="0" b="6350"/>
                <wp:wrapNone/>
                <wp:docPr id="60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4"/>
                                </mc:Choice>
                                <mc:Fallback>
                                  <w:t>⑤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2A0B0C" w:rsidRDefault="002A0B0C" w:rsidP="002A0B0C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1A730" id="_x0000_s1050" type="#_x0000_t202" style="position:absolute;margin-left:137.25pt;margin-top:358.4pt;width:32.25pt;height:3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" filled="f" stroked="f">
                <v:textbox>
                  <w:txbxContent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4"/>
                          </mc:Choice>
                          <mc:Fallback>
                            <w:t>⑤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2A0B0C" w:rsidRDefault="002A0B0C" w:rsidP="002A0B0C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lang w:eastAsia="ja-JP"/>
        </w:rPr>
        <w:t xml:space="preserve">　</w:t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rFonts w:hint="eastAsia"/>
          <w:lang w:eastAsia="ja-JP"/>
        </w:rPr>
        <w:t>動画ボタン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ja-JP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  <w:lang w:eastAsia="ja-JP"/>
        </w:rPr>
        <w:t>視聴ページへ遷移</w:t>
      </w:r>
    </w:p>
    <w:p w:rsidR="002A0B0C" w:rsidRDefault="002A0B0C" w:rsidP="002A0B0C">
      <w:pPr>
        <w:tabs>
          <w:tab w:val="left" w:pos="5524"/>
        </w:tabs>
        <w:rPr>
          <w:lang w:eastAsia="ja-JP"/>
        </w:rPr>
      </w:pPr>
      <w:r>
        <w:rPr>
          <w:lang w:eastAsia="ja-JP"/>
        </w:rPr>
        <w:tab/>
      </w: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3"/>
          </mc:Choice>
          <mc:Fallback>
            <w:t>④</w:t>
          </mc:Fallback>
        </mc:AlternateContent>
      </w:r>
      <w:r>
        <w:rPr>
          <w:rFonts w:hint="eastAsia"/>
          <w:lang w:eastAsia="ja-JP"/>
        </w:rPr>
        <w:t>戻るボタン</w:t>
      </w:r>
    </w:p>
    <w:p w:rsidR="002A0B0C" w:rsidRPr="002A0B0C" w:rsidRDefault="002A0B0C" w:rsidP="002A0B0C">
      <w:pPr>
        <w:tabs>
          <w:tab w:val="left" w:pos="5524"/>
          <w:tab w:val="left" w:pos="5567"/>
        </w:tabs>
        <w:rPr>
          <w:lang w:eastAsia="ja-JP"/>
        </w:rPr>
        <w:sectPr w:rsidR="002A0B0C" w:rsidRPr="002A0B0C" w:rsidSect="008214E5">
          <w:headerReference w:type="first" r:id="rId2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4"/>
          </mc:Choice>
          <mc:Fallback>
            <w:t>⑤</w:t>
          </mc:Fallback>
        </mc:AlternateContent>
      </w:r>
      <w:r>
        <w:rPr>
          <w:rFonts w:hint="eastAsia"/>
          <w:lang w:eastAsia="ja-JP"/>
        </w:rPr>
        <w:t>進むボタン</w:t>
      </w:r>
    </w:p>
    <w:p w:rsidR="00DE19F1" w:rsidRPr="00D72F94" w:rsidRDefault="00DE19F1" w:rsidP="00DE19F1">
      <w:pPr>
        <w:rPr>
          <w:sz w:val="40"/>
          <w:szCs w:val="40"/>
          <w:lang w:eastAsia="ja-JP"/>
        </w:rPr>
      </w:pPr>
      <w:r w:rsidRPr="00D72F94">
        <w:rPr>
          <w:rFonts w:hint="eastAsia"/>
          <w:sz w:val="40"/>
          <w:szCs w:val="40"/>
          <w:lang w:eastAsia="ja-JP"/>
        </w:rPr>
        <w:lastRenderedPageBreak/>
        <w:t>画面目的</w:t>
      </w:r>
    </w:p>
    <w:p w:rsidR="00DE19F1" w:rsidRDefault="00571A18" w:rsidP="00DE19F1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・管理者がお問い合わせへの返信</w:t>
      </w:r>
      <w:r w:rsidR="00DE19F1">
        <w:rPr>
          <w:rFonts w:hint="eastAsia"/>
          <w:sz w:val="36"/>
          <w:szCs w:val="36"/>
          <w:lang w:eastAsia="ja-JP"/>
        </w:rPr>
        <w:t>を、行うページ</w:t>
      </w:r>
    </w:p>
    <w:p w:rsidR="00DE19F1" w:rsidRPr="00F72DA2" w:rsidRDefault="00DE19F1" w:rsidP="00DE19F1">
      <w:pPr>
        <w:rPr>
          <w:sz w:val="40"/>
          <w:szCs w:val="40"/>
          <w:lang w:eastAsia="ja-JP"/>
        </w:rPr>
      </w:pPr>
      <w:r w:rsidRPr="009A19B2">
        <w:rPr>
          <w:rFonts w:hint="eastAsia"/>
          <w:sz w:val="40"/>
          <w:szCs w:val="40"/>
          <w:lang w:eastAsia="ja-JP"/>
        </w:rPr>
        <w:t>画面への遷移方法</w:t>
      </w:r>
    </w:p>
    <w:p w:rsidR="00B428B8" w:rsidRPr="00FE2A3E" w:rsidRDefault="00FE2A3E" w:rsidP="00B428B8">
      <w:pPr>
        <w:tabs>
          <w:tab w:val="left" w:pos="2992"/>
        </w:tabs>
        <w:rPr>
          <w:sz w:val="36"/>
          <w:szCs w:val="36"/>
          <w:lang w:eastAsia="ja-JP"/>
        </w:rPr>
      </w:pP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6B75B21" wp14:editId="632FD355">
                <wp:simplePos x="0" y="0"/>
                <wp:positionH relativeFrom="margin">
                  <wp:posOffset>3988676</wp:posOffset>
                </wp:positionH>
                <wp:positionV relativeFrom="paragraph">
                  <wp:posOffset>4768893</wp:posOffset>
                </wp:positionV>
                <wp:extent cx="409575" cy="393700"/>
                <wp:effectExtent l="0" t="0" r="0" b="6350"/>
                <wp:wrapNone/>
                <wp:docPr id="21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Default="00765D50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765D50" w:rsidRDefault="00765D50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5B21" id="_x0000_s1051" type="#_x0000_t202" style="position:absolute;margin-left:314.05pt;margin-top:375.5pt;width:32.25pt;height:3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" filled="f" stroked="f">
                <v:textbox>
                  <w:txbxContent>
                    <w:p w:rsidR="00765D50" w:rsidRDefault="00765D50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765D50" w:rsidRDefault="00765D50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B9D5F1F" wp14:editId="7F56E21A">
                <wp:simplePos x="0" y="0"/>
                <wp:positionH relativeFrom="margin">
                  <wp:posOffset>3500120</wp:posOffset>
                </wp:positionH>
                <wp:positionV relativeFrom="paragraph">
                  <wp:posOffset>4153951</wp:posOffset>
                </wp:positionV>
                <wp:extent cx="409575" cy="393700"/>
                <wp:effectExtent l="0" t="0" r="0" b="6350"/>
                <wp:wrapNone/>
                <wp:docPr id="21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Default="00765D50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765D50" w:rsidRDefault="00765D50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F1F" id="_x0000_s1052" type="#_x0000_t202" style="position:absolute;margin-left:275.6pt;margin-top:327.1pt;width:32.25pt;height:31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" filled="f" stroked="f">
                <v:textbox>
                  <w:txbxContent>
                    <w:p w:rsidR="00765D50" w:rsidRDefault="00765D50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765D50" w:rsidRDefault="00765D50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71A18">
        <w:rPr>
          <w:rFonts w:hint="eastAsia"/>
          <w:sz w:val="36"/>
          <w:szCs w:val="36"/>
          <w:lang w:eastAsia="ja-JP"/>
        </w:rPr>
        <w:t>・メニューの「報告受信</w:t>
      </w:r>
      <w:r w:rsidR="00DE19F1">
        <w:rPr>
          <w:rFonts w:hint="eastAsia"/>
          <w:sz w:val="36"/>
          <w:szCs w:val="36"/>
          <w:lang w:eastAsia="ja-JP"/>
        </w:rPr>
        <w:t>」から遷移</w:t>
      </w:r>
      <w:r w:rsidR="00903440">
        <w:rPr>
          <w:sz w:val="36"/>
          <w:szCs w:val="36"/>
          <w:lang w:eastAsia="ja-JP"/>
        </w:rPr>
        <w:pict>
          <v:shape id="_x0000_i1026" type="#_x0000_t75" style="width:468.2pt;height:388.7pt">
            <v:imagedata r:id="rId24" o:title="管理者お問い合わせフィードバック"/>
          </v:shape>
        </w:pict>
      </w:r>
      <w:r w:rsidR="00B428B8"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 w:rsidR="00B428B8">
        <w:rPr>
          <w:rFonts w:hint="eastAsia"/>
          <w:lang w:eastAsia="ja-JP"/>
        </w:rPr>
        <w:t xml:space="preserve">入力フォーム　　　　</w:t>
      </w:r>
      <w:r w:rsidR="00B428B8"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 w:rsidR="00B428B8">
        <w:rPr>
          <w:rFonts w:hint="eastAsia"/>
          <w:lang w:eastAsia="ja-JP"/>
        </w:rPr>
        <w:t>確認ボタン</w:t>
      </w:r>
    </w:p>
    <w:p w:rsidR="00B428B8" w:rsidRDefault="00B428B8" w:rsidP="00B428B8">
      <w:pPr>
        <w:tabs>
          <w:tab w:val="left" w:pos="2992"/>
        </w:tabs>
        <w:rPr>
          <w:lang w:eastAsia="ja-JP"/>
        </w:rPr>
      </w:pPr>
      <w:r>
        <w:rPr>
          <w:rFonts w:hint="eastAsia"/>
          <w:lang w:eastAsia="ja-JP"/>
        </w:rPr>
        <w:t xml:space="preserve">　　返信内容を入力　　　　返信内容確認ページ</w:t>
      </w:r>
    </w:p>
    <w:p w:rsidR="00B428B8" w:rsidRDefault="00B428B8" w:rsidP="00B428B8">
      <w:pPr>
        <w:rPr>
          <w:lang w:eastAsia="ja-JP"/>
        </w:rPr>
      </w:pPr>
    </w:p>
    <w:p w:rsidR="00DE19F1" w:rsidRPr="00B428B8" w:rsidRDefault="00DE19F1" w:rsidP="00B428B8">
      <w:pPr>
        <w:rPr>
          <w:lang w:eastAsia="ja-JP"/>
        </w:rPr>
        <w:sectPr w:rsidR="00DE19F1" w:rsidRPr="00B428B8" w:rsidSect="00DE19F1">
          <w:headerReference w:type="first" r:id="rId25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</w:p>
    <w:p w:rsidR="00B428B8" w:rsidRPr="00D72F94" w:rsidRDefault="00C770F2" w:rsidP="00B428B8">
      <w:pPr>
        <w:rPr>
          <w:sz w:val="40"/>
          <w:szCs w:val="40"/>
          <w:lang w:eastAsia="ja-JP"/>
        </w:rPr>
      </w:pPr>
      <w:r>
        <w:rPr>
          <w:rFonts w:hint="eastAsia"/>
          <w:sz w:val="40"/>
          <w:szCs w:val="40"/>
          <w:lang w:eastAsia="ja-JP"/>
        </w:rPr>
        <w:lastRenderedPageBreak/>
        <w:t>対象画面</w:t>
      </w:r>
    </w:p>
    <w:p w:rsidR="00DE19F1" w:rsidRPr="0037393A" w:rsidRDefault="00C770F2" w:rsidP="0037393A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・消去完了ページ</w:t>
      </w:r>
      <w:r w:rsidR="00956670">
        <w:rPr>
          <w:rFonts w:hint="eastAsia"/>
          <w:sz w:val="36"/>
          <w:szCs w:val="36"/>
          <w:lang w:eastAsia="ja-JP"/>
        </w:rPr>
        <w:t>、</w:t>
      </w:r>
      <w:r>
        <w:rPr>
          <w:rFonts w:hint="eastAsia"/>
          <w:sz w:val="36"/>
          <w:szCs w:val="36"/>
          <w:lang w:eastAsia="ja-JP"/>
        </w:rPr>
        <w:t>送信完了ページ</w:t>
      </w:r>
      <w:r w:rsidR="00956670"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8DC6762" wp14:editId="7A76FEC7">
                <wp:simplePos x="0" y="0"/>
                <wp:positionH relativeFrom="margin">
                  <wp:posOffset>2850297</wp:posOffset>
                </wp:positionH>
                <wp:positionV relativeFrom="paragraph">
                  <wp:posOffset>3202741</wp:posOffset>
                </wp:positionV>
                <wp:extent cx="409575" cy="393700"/>
                <wp:effectExtent l="0" t="0" r="0" b="6350"/>
                <wp:wrapNone/>
                <wp:docPr id="59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670" w:rsidRDefault="00956670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956670" w:rsidRDefault="00956670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C6762" id="_x0000_s1053" type="#_x0000_t202" style="position:absolute;margin-left:224.45pt;margin-top:252.2pt;width:32.25pt;height:31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" filled="f" stroked="f">
                <v:textbox>
                  <w:txbxContent>
                    <w:p w:rsidR="00956670" w:rsidRDefault="00956670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956670" w:rsidRDefault="00956670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6670"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21912E0" wp14:editId="56F5FB82">
                <wp:simplePos x="0" y="0"/>
                <wp:positionH relativeFrom="margin">
                  <wp:posOffset>1792633</wp:posOffset>
                </wp:positionH>
                <wp:positionV relativeFrom="paragraph">
                  <wp:posOffset>1599925</wp:posOffset>
                </wp:positionV>
                <wp:extent cx="409575" cy="393700"/>
                <wp:effectExtent l="0" t="0" r="0" b="6350"/>
                <wp:wrapNone/>
                <wp:docPr id="59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A18" w:rsidRDefault="00571A18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  <w:t>②</w:t>
                            </w:r>
                            <w: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  <w:t>２</w: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571A18" w:rsidRDefault="00571A18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912E0" id="_x0000_s1054" type="#_x0000_t202" style="position:absolute;margin-left:141.15pt;margin-top:126pt;width:32.25pt;height:31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" filled="f" stroked="f">
                <v:textbox>
                  <w:txbxContent>
                    <w:p w:rsidR="00571A18" w:rsidRDefault="00571A18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  <w:t>②</w:t>
                      </w:r>
                      <w: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  <w:t>２</w: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571A18" w:rsidRDefault="00571A18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71A18"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5BE85CA" wp14:editId="691F6EDF">
                <wp:simplePos x="0" y="0"/>
                <wp:positionH relativeFrom="margin">
                  <wp:posOffset>2417597</wp:posOffset>
                </wp:positionH>
                <wp:positionV relativeFrom="paragraph">
                  <wp:posOffset>1151255</wp:posOffset>
                </wp:positionV>
                <wp:extent cx="409575" cy="393700"/>
                <wp:effectExtent l="0" t="0" r="0" b="6350"/>
                <wp:wrapNone/>
                <wp:docPr id="21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Default="00765D50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765D50" w:rsidRDefault="00765D50" w:rsidP="00FE2A3E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E85CA" id="_x0000_s1055" type="#_x0000_t202" style="position:absolute;margin-left:190.35pt;margin-top:90.65pt;width:32.25pt;height:31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" filled="f" stroked="f">
                <v:textbox>
                  <w:txbxContent>
                    <w:p w:rsidR="00765D50" w:rsidRDefault="00765D50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765D50" w:rsidRDefault="00765D50" w:rsidP="00FE2A3E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65D50" w:rsidRDefault="00903440" w:rsidP="00B428B8">
      <w:pPr>
        <w:tabs>
          <w:tab w:val="left" w:pos="2992"/>
        </w:tabs>
        <w:rPr>
          <w:lang w:eastAsia="ja-JP"/>
        </w:rPr>
      </w:pPr>
      <w:r>
        <w:rPr>
          <w:noProof/>
        </w:rPr>
        <w:pict>
          <v:shape id="_x0000_s1029" type="#_x0000_t75" style="position:absolute;margin-left:0;margin-top:0;width:468.45pt;height:263.7pt;z-index:251716608;mso-position-horizontal:left;mso-position-horizontal-relative:text;mso-position-vertical-relative:text">
            <v:imagedata r:id="rId26" o:title="管理者完了ページ"/>
            <w10:wrap type="square" side="right"/>
          </v:shape>
        </w:pict>
      </w:r>
    </w:p>
    <w:p w:rsidR="00765D50" w:rsidRDefault="00765D50" w:rsidP="0037393A">
      <w:pPr>
        <w:rPr>
          <w:lang w:eastAsia="ja-JP"/>
        </w:rPr>
      </w:pPr>
      <w:r>
        <w:rPr>
          <w:rFonts w:hint="eastAsia"/>
          <w:lang w:eastAsia="ja-JP"/>
        </w:rPr>
        <w:t>画面番号詳細</w:t>
      </w:r>
    </w:p>
    <w:p w:rsidR="00765D50" w:rsidRDefault="00765D50" w:rsidP="0037393A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 w:rsidR="00571A18">
        <w:rPr>
          <w:rFonts w:hint="eastAsia"/>
          <w:lang w:eastAsia="ja-JP"/>
        </w:rPr>
        <w:t>メッセージ</w:t>
      </w:r>
      <w:r w:rsidR="00956670">
        <w:rPr>
          <w:rFonts w:hint="eastAsia"/>
          <w:lang w:eastAsia="ja-JP"/>
        </w:rPr>
        <w:t xml:space="preserve">　</w:t>
      </w:r>
    </w:p>
    <w:p w:rsidR="00765D50" w:rsidRDefault="00571A18" w:rsidP="00571A18">
      <w:pPr>
        <w:ind w:firstLineChars="100" w:firstLine="220"/>
        <w:rPr>
          <w:lang w:eastAsia="ja-JP"/>
        </w:rPr>
      </w:pPr>
      <w:r>
        <w:rPr>
          <w:rFonts w:hint="eastAsia"/>
          <w:lang w:eastAsia="ja-JP"/>
        </w:rPr>
        <w:t>削除完了ページ「下記の内容を削除しました」</w:t>
      </w:r>
    </w:p>
    <w:p w:rsidR="00B428B8" w:rsidRDefault="00571A18" w:rsidP="0037393A">
      <w:pPr>
        <w:ind w:firstLineChars="100" w:firstLine="220"/>
        <w:rPr>
          <w:lang w:eastAsia="ja-JP"/>
        </w:rPr>
      </w:pPr>
      <w:r>
        <w:rPr>
          <w:rFonts w:hint="eastAsia"/>
          <w:lang w:eastAsia="ja-JP"/>
        </w:rPr>
        <w:t>お問い合わせ完了ページ「送信が完了しました」</w:t>
      </w:r>
    </w:p>
    <w:p w:rsidR="00571A18" w:rsidRDefault="00571A18" w:rsidP="00571A18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 w:rsidR="00956670">
        <w:rPr>
          <w:rFonts w:hint="eastAsia"/>
          <w:lang w:eastAsia="ja-JP"/>
        </w:rPr>
        <w:t>表示</w:t>
      </w:r>
    </w:p>
    <w:p w:rsidR="0037393A" w:rsidRDefault="00571A18" w:rsidP="0037393A">
      <w:pPr>
        <w:ind w:firstLineChars="100" w:firstLine="220"/>
        <w:rPr>
          <w:lang w:eastAsia="ja-JP"/>
        </w:rPr>
      </w:pPr>
      <w:r>
        <w:rPr>
          <w:rFonts w:hint="eastAsia"/>
          <w:lang w:eastAsia="ja-JP"/>
        </w:rPr>
        <w:t>消去</w:t>
      </w:r>
      <w:r w:rsidR="00956670">
        <w:rPr>
          <w:rFonts w:hint="eastAsia"/>
          <w:lang w:eastAsia="ja-JP"/>
        </w:rPr>
        <w:t>内容表示</w:t>
      </w:r>
    </w:p>
    <w:p w:rsidR="0037393A" w:rsidRDefault="0037393A" w:rsidP="0037393A">
      <w:pPr>
        <w:rPr>
          <w:lang w:eastAsia="ja-JP"/>
        </w:rPr>
      </w:pPr>
      <w:r>
        <w:rPr>
          <w:rFonts w:hint="eastAsia"/>
          <w:lang w:eastAsia="ja-JP"/>
        </w:rPr>
        <w:t>③戻る</w:t>
      </w:r>
    </w:p>
    <w:p w:rsidR="0037393A" w:rsidRDefault="0037393A" w:rsidP="0037393A">
      <w:pPr>
        <w:rPr>
          <w:lang w:eastAsia="ja-JP"/>
        </w:rPr>
      </w:pPr>
      <w:r>
        <w:rPr>
          <w:rFonts w:hint="eastAsia"/>
          <w:lang w:eastAsia="ja-JP"/>
        </w:rPr>
        <w:t xml:space="preserve">　消去済みページへ遷移</w:t>
      </w:r>
    </w:p>
    <w:p w:rsidR="0037393A" w:rsidRDefault="0037393A" w:rsidP="0037393A">
      <w:pPr>
        <w:ind w:firstLineChars="100" w:firstLine="220"/>
        <w:rPr>
          <w:lang w:eastAsia="ja-JP"/>
        </w:rPr>
      </w:pPr>
      <w:r>
        <w:rPr>
          <w:rFonts w:hint="eastAsia"/>
          <w:lang w:eastAsia="ja-JP"/>
        </w:rPr>
        <w:t>報告受信ページへ遷移</w:t>
      </w:r>
    </w:p>
    <w:p w:rsidR="00956670" w:rsidRPr="00571A18" w:rsidRDefault="00956670" w:rsidP="0037393A">
      <w:pPr>
        <w:ind w:firstLineChars="200" w:firstLine="440"/>
        <w:rPr>
          <w:lang w:eastAsia="ja-JP"/>
        </w:rPr>
        <w:sectPr w:rsidR="00956670" w:rsidRPr="00571A18" w:rsidSect="00DE19F1">
          <w:headerReference w:type="first" r:id="rId2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 w:charSpace="5389"/>
        </w:sectPr>
      </w:pPr>
    </w:p>
    <w:p w:rsidR="00B428B8" w:rsidRPr="00D72F94" w:rsidRDefault="00C770F2" w:rsidP="00B428B8">
      <w:pPr>
        <w:rPr>
          <w:sz w:val="40"/>
          <w:szCs w:val="40"/>
          <w:lang w:eastAsia="ja-JP"/>
        </w:rPr>
      </w:pPr>
      <w:r>
        <w:rPr>
          <w:rFonts w:hint="eastAsia"/>
          <w:sz w:val="40"/>
          <w:szCs w:val="40"/>
          <w:lang w:eastAsia="ja-JP"/>
        </w:rPr>
        <w:lastRenderedPageBreak/>
        <w:t>対象画面</w:t>
      </w:r>
    </w:p>
    <w:p w:rsidR="00B428B8" w:rsidRDefault="00C770F2" w:rsidP="00B428B8">
      <w:pPr>
        <w:rPr>
          <w:sz w:val="36"/>
          <w:szCs w:val="36"/>
          <w:lang w:eastAsia="ja-JP"/>
        </w:rPr>
      </w:pPr>
      <w:r>
        <w:rPr>
          <w:rFonts w:hint="eastAsia"/>
          <w:sz w:val="36"/>
          <w:szCs w:val="36"/>
          <w:lang w:eastAsia="ja-JP"/>
        </w:rPr>
        <w:t>・消去</w:t>
      </w:r>
      <w:r w:rsidR="00956670">
        <w:rPr>
          <w:rFonts w:hint="eastAsia"/>
          <w:sz w:val="36"/>
          <w:szCs w:val="36"/>
          <w:lang w:eastAsia="ja-JP"/>
        </w:rPr>
        <w:t>内容</w:t>
      </w:r>
      <w:r>
        <w:rPr>
          <w:rFonts w:hint="eastAsia"/>
          <w:sz w:val="36"/>
          <w:szCs w:val="36"/>
          <w:lang w:eastAsia="ja-JP"/>
        </w:rPr>
        <w:t>確認ページ、</w:t>
      </w:r>
      <w:r w:rsidR="00956670">
        <w:rPr>
          <w:rFonts w:hint="eastAsia"/>
          <w:sz w:val="36"/>
          <w:szCs w:val="36"/>
          <w:lang w:eastAsia="ja-JP"/>
        </w:rPr>
        <w:t>送信内容確認ページ</w:t>
      </w:r>
    </w:p>
    <w:p w:rsidR="00B428B8" w:rsidRDefault="00903440" w:rsidP="00B428B8">
      <w:pPr>
        <w:tabs>
          <w:tab w:val="left" w:pos="2992"/>
        </w:tabs>
        <w:rPr>
          <w:sz w:val="36"/>
          <w:szCs w:val="36"/>
          <w:lang w:eastAsia="ja-JP"/>
        </w:rPr>
      </w:pPr>
      <w:r>
        <w:rPr>
          <w:noProof/>
        </w:rPr>
        <w:pict>
          <v:shape id="_x0000_s1037" type="#_x0000_t75" style="position:absolute;margin-left:0;margin-top:.4pt;width:468.55pt;height:263.3pt;z-index:-251577344;mso-position-horizontal:absolute;mso-position-horizontal-relative:text;mso-position-vertical:absolute;mso-position-vertical-relative:text;mso-width-relative:page;mso-height-relative:page">
            <v:imagedata r:id="rId28" o:title="管理者確認ページ"/>
          </v:shape>
        </w:pict>
      </w:r>
    </w:p>
    <w:p w:rsidR="00956670" w:rsidRDefault="0037393A" w:rsidP="00FE2A3E">
      <w:pPr>
        <w:rPr>
          <w:sz w:val="40"/>
          <w:szCs w:val="40"/>
          <w:lang w:eastAsia="ja-JP"/>
        </w:rPr>
      </w:pP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3EE46E1" wp14:editId="0721DB8A">
                <wp:simplePos x="0" y="0"/>
                <wp:positionH relativeFrom="margin">
                  <wp:posOffset>2079625</wp:posOffset>
                </wp:positionH>
                <wp:positionV relativeFrom="paragraph">
                  <wp:posOffset>462280</wp:posOffset>
                </wp:positionV>
                <wp:extent cx="409575" cy="393700"/>
                <wp:effectExtent l="0" t="0" r="0" b="6350"/>
                <wp:wrapNone/>
                <wp:docPr id="21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Default="00765D50" w:rsidP="00C36B1B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765D50" w:rsidRDefault="00765D50" w:rsidP="00C36B1B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E46E1" id="_x0000_s1056" type="#_x0000_t202" style="position:absolute;margin-left:163.75pt;margin-top:36.4pt;width:32.25pt;height:31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" filled="f" stroked="f">
                <v:textbox>
                  <w:txbxContent>
                    <w:p w:rsidR="00765D50" w:rsidRDefault="00765D50" w:rsidP="00C36B1B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765D50" w:rsidRDefault="00765D50" w:rsidP="00C36B1B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6670" w:rsidRPr="00956670">
        <w:rPr>
          <w:noProof/>
          <w:sz w:val="36"/>
          <w:szCs w:val="36"/>
          <w:lang w:eastAsia="ja-JP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8F000A5" wp14:editId="6A5586AA">
                <wp:simplePos x="0" y="0"/>
                <wp:positionH relativeFrom="column">
                  <wp:posOffset>2483485</wp:posOffset>
                </wp:positionH>
                <wp:positionV relativeFrom="paragraph">
                  <wp:posOffset>579755</wp:posOffset>
                </wp:positionV>
                <wp:extent cx="2360930" cy="1459865"/>
                <wp:effectExtent l="0" t="0" r="22860" b="26035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59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670" w:rsidRDefault="009566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000A5" id="_x0000_s1057" type="#_x0000_t202" style="position:absolute;margin-left:195.55pt;margin-top:45.65pt;width:185.9pt;height:114.95pt;z-index:2517370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">
                <v:textbox>
                  <w:txbxContent>
                    <w:p w:rsidR="00956670" w:rsidRDefault="00956670"/>
                  </w:txbxContent>
                </v:textbox>
                <w10:wrap type="square"/>
              </v:shape>
            </w:pict>
          </mc:Fallback>
        </mc:AlternateContent>
      </w:r>
    </w:p>
    <w:p w:rsidR="00956670" w:rsidRPr="00956670" w:rsidRDefault="00956670" w:rsidP="00956670">
      <w:pPr>
        <w:rPr>
          <w:sz w:val="40"/>
          <w:szCs w:val="40"/>
          <w:lang w:eastAsia="ja-JP"/>
        </w:rPr>
      </w:pPr>
    </w:p>
    <w:p w:rsidR="00956670" w:rsidRPr="00956670" w:rsidRDefault="00956670" w:rsidP="00956670">
      <w:pPr>
        <w:rPr>
          <w:sz w:val="40"/>
          <w:szCs w:val="40"/>
          <w:lang w:eastAsia="ja-JP"/>
        </w:rPr>
      </w:pPr>
    </w:p>
    <w:p w:rsidR="00956670" w:rsidRPr="00956670" w:rsidRDefault="00956670" w:rsidP="00956670">
      <w:pPr>
        <w:rPr>
          <w:sz w:val="40"/>
          <w:szCs w:val="40"/>
          <w:lang w:eastAsia="ja-JP"/>
        </w:rPr>
      </w:pPr>
    </w:p>
    <w:p w:rsidR="00956670" w:rsidRPr="00956670" w:rsidRDefault="0037393A" w:rsidP="00956670">
      <w:pPr>
        <w:rPr>
          <w:sz w:val="40"/>
          <w:szCs w:val="40"/>
          <w:lang w:eastAsia="ja-JP"/>
        </w:rPr>
      </w:pP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3D8D8D9" wp14:editId="7103C43C">
                <wp:simplePos x="0" y="0"/>
                <wp:positionH relativeFrom="margin">
                  <wp:posOffset>3813403</wp:posOffset>
                </wp:positionH>
                <wp:positionV relativeFrom="paragraph">
                  <wp:posOffset>54639</wp:posOffset>
                </wp:positionV>
                <wp:extent cx="409575" cy="393700"/>
                <wp:effectExtent l="0" t="0" r="0" b="6350"/>
                <wp:wrapNone/>
                <wp:docPr id="60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393A" w:rsidRDefault="0037393A" w:rsidP="00C36B1B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>③</w:t>
                            </w:r>
                            <w: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  <w:t>3</w:t>
                            </w:r>
                            <w: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  <w:t>月</w:t>
                            </w:r>
                            <w:r>
                              <w:rPr>
                                <mc:AlternateContent>
                                  <mc:Choice Requires="w16se">
                                    <w:rFonts w:cs="Calibri"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cs="Calibri"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37393A" w:rsidRDefault="0037393A" w:rsidP="00C36B1B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8D8D9" id="_x0000_s1058" type="#_x0000_t202" style="position:absolute;margin-left:300.25pt;margin-top:4.3pt;width:32.25pt;height:31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" filled="f" stroked="f">
                <v:textbox>
                  <w:txbxContent>
                    <w:p w:rsidR="0037393A" w:rsidRDefault="0037393A" w:rsidP="00C36B1B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>③</w:t>
                      </w:r>
                      <w: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  <w:t>3</w:t>
                      </w:r>
                      <w: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  <w:t>月</w:t>
                      </w:r>
                      <w:r>
                        <w:rPr>
                          <mc:AlternateContent>
                            <mc:Choice Requires="w16se">
                              <w:rFonts w:cs="Calibri"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cs="Calibri"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37393A" w:rsidRDefault="0037393A" w:rsidP="00C36B1B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32D5">
        <w:rPr>
          <w:rFonts w:ascii="ＭＳ Ｐゴシック" w:eastAsia="ＭＳ Ｐゴシック" w:hAnsi="ＭＳ Ｐゴシック" w:cs="ＭＳ Ｐゴシック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196ECD5" wp14:editId="160852D7">
                <wp:simplePos x="0" y="0"/>
                <wp:positionH relativeFrom="margin">
                  <wp:posOffset>2047288</wp:posOffset>
                </wp:positionH>
                <wp:positionV relativeFrom="paragraph">
                  <wp:posOffset>112291</wp:posOffset>
                </wp:positionV>
                <wp:extent cx="409575" cy="393700"/>
                <wp:effectExtent l="0" t="0" r="0" b="6350"/>
                <wp:wrapNone/>
                <wp:docPr id="21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50" w:rsidRDefault="00765D50" w:rsidP="00C36B1B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cs="Calibri"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sz w:val="40"/>
                                <w:szCs w:val="40"/>
                                <w:lang w:eastAsia="ja-JP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  <w:r>
                              <w:rPr>
                                <w:rFonts w:cs="Calibri" w:hint="eastAsia"/>
                                <w:sz w:val="40"/>
                                <w:szCs w:val="40"/>
                                <w:lang w:eastAsia="ja-JP"/>
                              </w:rPr>
                              <w:t xml:space="preserve">　</w:t>
                            </w:r>
                          </w:p>
                          <w:p w:rsidR="00765D50" w:rsidRDefault="00765D50" w:rsidP="00C36B1B">
                            <w:pPr>
                              <w:rPr>
                                <w:rFonts w:cs="Calibri"/>
                                <w:sz w:val="40"/>
                                <w:szCs w:val="40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6ECD5" id="_x0000_s1059" type="#_x0000_t202" style="position:absolute;margin-left:161.2pt;margin-top:8.85pt;width:32.25pt;height:31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" filled="f" stroked="f">
                <v:textbox>
                  <w:txbxContent>
                    <w:p w:rsidR="00765D50" w:rsidRDefault="00765D50" w:rsidP="00C36B1B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  <w:r>
                        <w:rPr>
                          <mc:AlternateContent>
                            <mc:Choice Requires="w16se">
                              <w:rFonts w:cs="Calibri"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sz w:val="40"/>
                          <w:szCs w:val="40"/>
                          <w:lang w:eastAsia="ja-JP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  <w:r>
                        <w:rPr>
                          <w:rFonts w:cs="Calibri" w:hint="eastAsia"/>
                          <w:sz w:val="40"/>
                          <w:szCs w:val="40"/>
                          <w:lang w:eastAsia="ja-JP"/>
                        </w:rPr>
                        <w:t xml:space="preserve">　</w:t>
                      </w:r>
                    </w:p>
                    <w:p w:rsidR="00765D50" w:rsidRDefault="00765D50" w:rsidP="00C36B1B">
                      <w:pPr>
                        <w:rPr>
                          <w:rFonts w:cs="Calibri"/>
                          <w:sz w:val="40"/>
                          <w:szCs w:val="40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56670" w:rsidRDefault="00956670" w:rsidP="00956670">
      <w:pPr>
        <w:rPr>
          <w:sz w:val="40"/>
          <w:szCs w:val="40"/>
          <w:lang w:eastAsia="ja-JP"/>
        </w:rPr>
      </w:pPr>
    </w:p>
    <w:p w:rsidR="00924C80" w:rsidRDefault="00956670" w:rsidP="00956670">
      <w:pPr>
        <w:rPr>
          <w:lang w:eastAsia="ja-JP"/>
        </w:rPr>
      </w:pPr>
      <w:r w:rsidRPr="00956670">
        <w:rPr>
          <w:rFonts w:hint="eastAsia"/>
          <w:lang w:eastAsia="ja-JP"/>
        </w:rPr>
        <w:t>画面番号詳細</w:t>
      </w:r>
    </w:p>
    <w:p w:rsidR="0037393A" w:rsidRDefault="0037393A" w:rsidP="00956670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hint="eastAsia"/>
          <w:lang w:eastAsia="ja-JP"/>
        </w:rPr>
        <w:t>表示領域</w:t>
      </w:r>
    </w:p>
    <w:p w:rsidR="0037393A" w:rsidRDefault="0037393A" w:rsidP="00956670">
      <w:pPr>
        <w:rPr>
          <w:lang w:eastAsia="ja-JP"/>
        </w:rPr>
      </w:pPr>
      <w:r>
        <w:rPr>
          <w:rFonts w:hint="eastAsia"/>
          <w:lang w:eastAsia="ja-JP"/>
        </w:rPr>
        <w:t xml:space="preserve">　消去内容表示</w:t>
      </w:r>
    </w:p>
    <w:p w:rsidR="0037393A" w:rsidRDefault="0037393A" w:rsidP="00956670">
      <w:pPr>
        <w:rPr>
          <w:lang w:eastAsia="ja-JP"/>
        </w:rPr>
      </w:pPr>
      <w:r>
        <w:rPr>
          <w:rFonts w:hint="eastAsia"/>
          <w:lang w:eastAsia="ja-JP"/>
        </w:rPr>
        <w:t xml:space="preserve">　送信内容表示</w:t>
      </w:r>
    </w:p>
    <w:p w:rsidR="0037393A" w:rsidRDefault="0037393A" w:rsidP="00956670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>
        <w:rPr>
          <w:rFonts w:hint="eastAsia"/>
          <w:lang w:eastAsia="ja-JP"/>
        </w:rPr>
        <w:t>キャンセルボタン</w:t>
      </w:r>
    </w:p>
    <w:p w:rsidR="0037393A" w:rsidRDefault="0037393A" w:rsidP="00956670">
      <w:pPr>
        <w:rPr>
          <w:lang w:eastAsia="ja-JP"/>
        </w:rPr>
      </w:pPr>
      <w:r>
        <w:rPr>
          <w:rFonts w:hint="eastAsia"/>
          <w:lang w:eastAsia="ja-JP"/>
        </w:rPr>
        <w:t xml:space="preserve">　消去内容確認ページ　一覧ページへ遷移</w:t>
      </w:r>
    </w:p>
    <w:p w:rsidR="0037393A" w:rsidRDefault="0037393A" w:rsidP="00956670">
      <w:pPr>
        <w:rPr>
          <w:lang w:eastAsia="ja-JP"/>
        </w:rPr>
      </w:pPr>
      <w:r>
        <w:rPr>
          <w:rFonts w:hint="eastAsia"/>
          <w:lang w:eastAsia="ja-JP"/>
        </w:rPr>
        <w:t xml:space="preserve">　送信内容確認ページ　お問い合わせ返信ページへ遷移</w:t>
      </w:r>
    </w:p>
    <w:p w:rsidR="0037393A" w:rsidRDefault="0037393A" w:rsidP="00956670">
      <w:pPr>
        <w:rPr>
          <w:lang w:eastAsia="ja-JP"/>
        </w:rPr>
      </w:pPr>
      <w:r>
        <w:rPr>
          <mc:AlternateContent>
            <mc:Choice Requires="w16se">
              <w:rFonts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lang w:eastAsia="ja-JP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>
        <w:rPr>
          <w:rFonts w:hint="eastAsia"/>
          <w:lang w:eastAsia="ja-JP"/>
        </w:rPr>
        <w:t>OK</w:t>
      </w:r>
      <w:r w:rsidR="00D35EF0">
        <w:rPr>
          <w:rFonts w:hint="eastAsia"/>
          <w:lang w:eastAsia="ja-JP"/>
        </w:rPr>
        <w:t>ボタン</w:t>
      </w:r>
    </w:p>
    <w:p w:rsidR="0037393A" w:rsidRPr="00956670" w:rsidRDefault="0037393A" w:rsidP="00956670">
      <w:pPr>
        <w:rPr>
          <w:lang w:eastAsia="ja-JP"/>
        </w:rPr>
      </w:pPr>
      <w:r>
        <w:rPr>
          <w:rFonts w:hint="eastAsia"/>
          <w:lang w:eastAsia="ja-JP"/>
        </w:rPr>
        <w:t xml:space="preserve">　確認ページへ遷移</w:t>
      </w:r>
    </w:p>
    <w:sectPr w:rsidR="0037393A" w:rsidRPr="00956670" w:rsidSect="00DE19F1">
      <w:headerReference w:type="first" r:id="rId29"/>
      <w:pgSz w:w="12240" w:h="15840"/>
      <w:pgMar w:top="1440" w:right="1440" w:bottom="1440" w:left="1440" w:header="720" w:footer="720" w:gutter="0"/>
      <w:pgNumType w:start="0"/>
      <w:cols w:space="720"/>
      <w:titlePg/>
      <w:docGrid w:linePitch="360" w:charSpace="538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5D50" w:rsidRDefault="00765D50" w:rsidP="003574E8">
      <w:pPr>
        <w:spacing w:after="0" w:line="240" w:lineRule="auto"/>
      </w:pPr>
      <w:r>
        <w:separator/>
      </w:r>
    </w:p>
  </w:endnote>
  <w:endnote w:type="continuationSeparator" w:id="0">
    <w:p w:rsidR="00765D50" w:rsidRDefault="00765D50" w:rsidP="00357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5D50" w:rsidRDefault="00765D50" w:rsidP="003574E8">
      <w:pPr>
        <w:spacing w:after="0" w:line="240" w:lineRule="auto"/>
      </w:pPr>
      <w:r>
        <w:separator/>
      </w:r>
    </w:p>
  </w:footnote>
  <w:footnote w:type="continuationSeparator" w:id="0">
    <w:p w:rsidR="00765D50" w:rsidRDefault="00765D50" w:rsidP="00357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A0B0C" w:rsidP="008214E5">
    <w:pPr>
      <w:pStyle w:val="a5"/>
    </w:pPr>
    <w:r w:rsidRPr="002A0B0C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34368" behindDoc="0" locked="0" layoutInCell="1" allowOverlap="1" wp14:anchorId="30ED9968" wp14:editId="26230526">
              <wp:simplePos x="0" y="0"/>
              <wp:positionH relativeFrom="column">
                <wp:posOffset>-934085</wp:posOffset>
              </wp:positionH>
              <wp:positionV relativeFrom="paragraph">
                <wp:posOffset>-114300</wp:posOffset>
              </wp:positionV>
              <wp:extent cx="7732395" cy="0"/>
              <wp:effectExtent l="0" t="19050" r="20955" b="19050"/>
              <wp:wrapNone/>
              <wp:docPr id="610" name="直線コネクタ 6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CEAF75" id="直線コネクタ 610" o:spid="_x0000_s1026" style="position:absolute;left:0;text-align:lef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3.55pt,-9pt" to="535.3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" strokecolor="black [3040]" strokeweight="2.25pt"/>
          </w:pict>
        </mc:Fallback>
      </mc:AlternateContent>
    </w:r>
    <w:r w:rsidRPr="002A0B0C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33344" behindDoc="0" locked="0" layoutInCell="1" allowOverlap="1" wp14:anchorId="09C244F5" wp14:editId="7CDC2BE3">
              <wp:simplePos x="0" y="0"/>
              <wp:positionH relativeFrom="column">
                <wp:posOffset>-697230</wp:posOffset>
              </wp:positionH>
              <wp:positionV relativeFrom="paragraph">
                <wp:posOffset>-459740</wp:posOffset>
              </wp:positionV>
              <wp:extent cx="4519930" cy="323850"/>
              <wp:effectExtent l="0" t="0" r="0" b="0"/>
              <wp:wrapNone/>
              <wp:docPr id="609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0B0C" w:rsidRPr="00732F70" w:rsidRDefault="002A0B0C" w:rsidP="002A0B0C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C244F5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060" type="#_x0000_t202" style="position:absolute;margin-left:-54.9pt;margin-top:-36.2pt;width:355.9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" filled="f" stroked="f">
              <v:textbox inset="5.85pt,.7pt,5.85pt,.7pt">
                <w:txbxContent>
                  <w:p w:rsidR="002A0B0C" w:rsidRPr="00732F70" w:rsidRDefault="002A0B0C" w:rsidP="002A0B0C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9529F95" wp14:editId="71C10C2A">
              <wp:simplePos x="0" y="0"/>
              <wp:positionH relativeFrom="column">
                <wp:posOffset>3903261</wp:posOffset>
              </wp:positionH>
              <wp:positionV relativeFrom="paragraph">
                <wp:posOffset>6824</wp:posOffset>
              </wp:positionV>
              <wp:extent cx="2040340" cy="372110"/>
              <wp:effectExtent l="0" t="0" r="17145" b="27940"/>
              <wp:wrapNone/>
              <wp:docPr id="16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40340" cy="372110"/>
                        <a:chOff x="7958" y="2897"/>
                        <a:chExt cx="3258" cy="586"/>
                      </a:xfrm>
                    </wpg:grpSpPr>
                    <wpg:grpSp>
                      <wpg:cNvPr id="17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1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0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8214E5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529F95" id="Group 163" o:spid="_x0000_s1061" style="position:absolute;margin-left:307.35pt;margin-top:.55pt;width:160.65pt;height:29.3pt;z-index:25166950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">
              <v:group id="Group 164" o:spid="_x0000_s1062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shape id="Text Box 165" o:spid="_x0000_s106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">
                  <v:textbox inset="5.85pt,.7pt,5.85pt,.7pt">
                    <w:txbxContent>
                      <w:p w:rsidR="00765D50" w:rsidRDefault="00765D50" w:rsidP="008214E5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06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065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Text Box 168" o:spid="_x0000_s106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">
                  <v:textbox inset="5.85pt,.7pt,5.85pt,.7pt">
                    <w:txbxContent>
                      <w:p w:rsidR="00765D50" w:rsidRDefault="00765D50" w:rsidP="008214E5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06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8100893" wp14:editId="7A25E5B6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2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8214E5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投稿申請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一覧</w:t>
                          </w: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100893" id="Text Box 162" o:spid="_x0000_s1068" type="#_x0000_t202" style="position:absolute;margin-left:82.45pt;margin-top:.1pt;width:225.05pt;height:29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">
              <v:textbox inset="2mm,2.25mm,0,.7pt">
                <w:txbxContent>
                  <w:p w:rsidR="00765D50" w:rsidRPr="00AD7689" w:rsidRDefault="00765D50" w:rsidP="008214E5">
                    <w:pPr>
                      <w:rPr>
                        <w:sz w:val="24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投稿申請</w:t>
                    </w:r>
                    <w:r>
                      <w:rPr>
                        <w:sz w:val="24"/>
                        <w:lang w:eastAsia="ja-JP"/>
                      </w:rPr>
                      <w:t>一覧</w:t>
                    </w:r>
                    <w:r>
                      <w:rPr>
                        <w:rFonts w:hint="eastAsia"/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EA700E" wp14:editId="2ED98328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23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8214E5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EA700E" id="Text Box 161" o:spid="_x0000_s1069" type="#_x0000_t202" style="position:absolute;margin-left:0;margin-top:.1pt;width:82.45pt;height:2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" fillcolor="#c9f">
              <v:textbox inset="0,2.25mm,0,.7pt">
                <w:txbxContent>
                  <w:p w:rsidR="00765D50" w:rsidRPr="00730FB8" w:rsidRDefault="00765D50" w:rsidP="008214E5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6989669A" wp14:editId="57321050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9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10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11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2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13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1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5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89669A" id="Group 170" o:spid="_x0000_s1070" style="position:absolute;margin-left:575.8pt;margin-top:.1pt;width:119.05pt;height:29.3pt;z-index:25167052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">
              <v:group id="Group 171" o:spid="_x0000_s107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 id="Text Box 172" o:spid="_x0000_s107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07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07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<v:shape id="Text Box 175" o:spid="_x0000_s107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07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  <w:p w:rsidR="00765D50" w:rsidRDefault="00765D50">
    <w:pPr>
      <w:pStyle w:val="a5"/>
      <w:rPr>
        <w:lang w:eastAsia="ja-JP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B1D2A" w:rsidP="005432B6">
    <w:pPr>
      <w:pStyle w:val="a5"/>
    </w:pP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52800" behindDoc="0" locked="0" layoutInCell="1" allowOverlap="1" wp14:anchorId="757FBCC6" wp14:editId="4079EEEB">
              <wp:simplePos x="0" y="0"/>
              <wp:positionH relativeFrom="column">
                <wp:posOffset>-857885</wp:posOffset>
              </wp:positionH>
              <wp:positionV relativeFrom="paragraph">
                <wp:posOffset>-55880</wp:posOffset>
              </wp:positionV>
              <wp:extent cx="7732395" cy="0"/>
              <wp:effectExtent l="0" t="19050" r="20955" b="19050"/>
              <wp:wrapNone/>
              <wp:docPr id="219" name="直線コネクタ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7F6FABD" id="直線コネクタ 219" o:spid="_x0000_s1026" style="position:absolute;left:0;text-align:lef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7.55pt,-4.4pt" to="541.3pt,-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" strokecolor="black [3040]" strokeweight="2.25pt"/>
          </w:pict>
        </mc:Fallback>
      </mc:AlternateContent>
    </w: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51776" behindDoc="0" locked="0" layoutInCell="1" allowOverlap="1" wp14:anchorId="17D3138C" wp14:editId="17A1AD3D">
              <wp:simplePos x="0" y="0"/>
              <wp:positionH relativeFrom="column">
                <wp:posOffset>-825500</wp:posOffset>
              </wp:positionH>
              <wp:positionV relativeFrom="paragraph">
                <wp:posOffset>-381000</wp:posOffset>
              </wp:positionV>
              <wp:extent cx="4519930" cy="323850"/>
              <wp:effectExtent l="0" t="0" r="0" b="0"/>
              <wp:wrapNone/>
              <wp:docPr id="218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D2A" w:rsidRPr="00732F70" w:rsidRDefault="002B1D2A" w:rsidP="002B1D2A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3138C" id="_x0000_t202" coordsize="21600,21600" o:spt="202" path="m,l,21600r21600,l21600,xe">
              <v:stroke joinstyle="miter"/>
              <v:path gradientshapeok="t" o:connecttype="rect"/>
            </v:shapetype>
            <v:shape id="_x0000_s1255" type="#_x0000_t202" style="position:absolute;margin-left:-65pt;margin-top:-30pt;width:355.9pt;height:25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d5evQIAAMQ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" filled="f" stroked="f">
              <v:textbox inset="5.85pt,.7pt,5.85pt,.7pt">
                <w:txbxContent>
                  <w:p w:rsidR="002B1D2A" w:rsidRPr="00732F70" w:rsidRDefault="002B1D2A" w:rsidP="002B1D2A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03648" behindDoc="0" locked="0" layoutInCell="1" allowOverlap="1" wp14:anchorId="3F19C811" wp14:editId="5B1D0E77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519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571A18" w:rsidP="00571A18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お問い合わせ返信ページ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19C811" id="_x0000_s1256" type="#_x0000_t202" style="position:absolute;margin-left:82.45pt;margin-top:.1pt;width:225.05pt;height:29.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">
              <v:textbox inset="2mm,2.25mm,0,.7pt">
                <w:txbxContent>
                  <w:p w:rsidR="00765D50" w:rsidRPr="00AD7689" w:rsidRDefault="00571A18" w:rsidP="00571A18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お問い合わせ返信ページ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04C0C05A" wp14:editId="719FFD5B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539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EF090A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C0C05A" id="_x0000_s1257" type="#_x0000_t202" style="position:absolute;margin-left:0;margin-top:.1pt;width:82.45pt;height:29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" fillcolor="#c9f">
              <v:textbox inset="0,2.25mm,0,.7pt">
                <w:txbxContent>
                  <w:p w:rsidR="00765D50" w:rsidRPr="00730FB8" w:rsidRDefault="00765D50" w:rsidP="00EF090A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804672" behindDoc="0" locked="0" layoutInCell="1" allowOverlap="1" wp14:anchorId="21C782E6" wp14:editId="7DF56853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540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541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42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43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44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4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46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C782E6" id="_x0000_s1258" style="position:absolute;margin-left:307.5pt;margin-top:.05pt;width:164.85pt;height:29.3pt;z-index:25180467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">
              <v:group id="Group 164" o:spid="_x0000_s1259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<v:shape id="Text Box 165" o:spid="_x0000_s126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">
                  <v:textbox inset="5.85pt,.7pt,5.85pt,.7pt">
                    <w:txbxContent>
                      <w:p w:rsidR="00765D50" w:rsidRDefault="00765D50" w:rsidP="00EF090A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6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62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<v:shape id="Text Box 168" o:spid="_x0000_s126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">
                  <v:textbox inset="5.85pt,.7pt,5.85pt,.7pt">
                    <w:txbxContent>
                      <w:p w:rsidR="00765D50" w:rsidRDefault="00765D50" w:rsidP="00EF090A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6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805696" behindDoc="0" locked="0" layoutInCell="1" allowOverlap="1" wp14:anchorId="4AB02FE3" wp14:editId="6429FB7E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47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48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49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50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51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52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53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B02FE3" id="_x0000_s1265" style="position:absolute;margin-left:575.8pt;margin-top:.1pt;width:119.05pt;height:29.3pt;z-index:251805696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">
              <v:group id="Group 171" o:spid="_x0000_s1266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4O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rXhTDgCMv0FAAD//wMAUEsBAi0AFAAGAAgAAAAhANvh9svuAAAAhQEAABMAAAAAAAAAAAAA&#10;AAAAAAAAAFtDb250ZW50X1R5cGVzXS54bWxQSwECLQAUAAYACAAAACEAWvQsW78AAAAVAQAACwAA&#10;AAAAAAAAAAAAAAAfAQAAX3JlbHMvLnJlbHNQSwECLQAUAAYACAAAACEAOFeDg8MAAADcAAAADwAA&#10;AAAAAAAAAAAAAAAHAgAAZHJzL2Rvd25yZXYueG1sUEsFBgAAAAADAAMAtwAAAPcCAAAAAA==&#10;">
                <v:shape id="Text Box 172" o:spid="_x0000_s126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6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69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<v:shape id="Text Box 175" o:spid="_x0000_s127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7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801600" behindDoc="0" locked="0" layoutInCell="1" allowOverlap="1" wp14:anchorId="39A1FD6C" wp14:editId="1683DA40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54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55" name="Group 145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56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57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58" name="Group 148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59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60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A1FD6C" id="_x0000_s1272" style="position:absolute;margin-left:575.8pt;margin-top:.1pt;width:119.05pt;height:29.3pt;z-index:251801600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">
              <v:group id="Group 145" o:spid="_x0000_s1273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<v:shape id="Text Box 146" o:spid="_x0000_s127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47" o:spid="_x0000_s127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48" o:spid="_x0000_s1276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Ve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W08E4+A3P8CAAD//wMAUEsBAi0AFAAGAAgAAAAhANvh9svuAAAAhQEAABMAAAAAAAAAAAAA&#10;AAAAAAAAAFtDb250ZW50X1R5cGVzXS54bWxQSwECLQAUAAYACAAAACEAWvQsW78AAAAVAQAACwAA&#10;AAAAAAAAAAAAAAAfAQAAX3JlbHMvLnJlbHNQSwECLQAUAAYACAAAACEAvY4VXsMAAADcAAAADwAA&#10;AAAAAAAAAAAAAAAHAgAAZHJzL2Rvd25yZXYueG1sUEsFBgAAAAADAAMAtwAAAPcCAAAAAA==&#10;">
                <v:shape id="Text Box 149" o:spid="_x0000_s127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0" o:spid="_x0000_s127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B1D2A" w:rsidP="005432B6">
    <w:pPr>
      <w:pStyle w:val="a5"/>
    </w:pP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55872" behindDoc="0" locked="0" layoutInCell="1" allowOverlap="1" wp14:anchorId="350B318E" wp14:editId="0978D6D4">
              <wp:simplePos x="0" y="0"/>
              <wp:positionH relativeFrom="column">
                <wp:posOffset>-779780</wp:posOffset>
              </wp:positionH>
              <wp:positionV relativeFrom="paragraph">
                <wp:posOffset>-132080</wp:posOffset>
              </wp:positionV>
              <wp:extent cx="7732395" cy="0"/>
              <wp:effectExtent l="0" t="19050" r="20955" b="19050"/>
              <wp:wrapNone/>
              <wp:docPr id="221" name="直線コネクタ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C8A7827" id="直線コネクタ 221" o:spid="_x0000_s1026" style="position:absolute;left:0;text-align:lef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4pt,-10.4pt" to="547.45pt,-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" strokecolor="black [3040]" strokeweight="2.25pt"/>
          </w:pict>
        </mc:Fallback>
      </mc:AlternateContent>
    </w: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54848" behindDoc="0" locked="0" layoutInCell="1" allowOverlap="1" wp14:anchorId="101FA517" wp14:editId="290D27FE">
              <wp:simplePos x="0" y="0"/>
              <wp:positionH relativeFrom="column">
                <wp:posOffset>-788670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220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D2A" w:rsidRPr="00732F70" w:rsidRDefault="002B1D2A" w:rsidP="002B1D2A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1FA517" id="_x0000_t202" coordsize="21600,21600" o:spt="202" path="m,l,21600r21600,l21600,xe">
              <v:stroke joinstyle="miter"/>
              <v:path gradientshapeok="t" o:connecttype="rect"/>
            </v:shapetype>
            <v:shape id="_x0000_s1279" type="#_x0000_t202" style="position:absolute;margin-left:-62.1pt;margin-top:-36pt;width:355.9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" filled="f" stroked="f">
              <v:textbox inset="5.85pt,.7pt,5.85pt,.7pt">
                <w:txbxContent>
                  <w:p w:rsidR="002B1D2A" w:rsidRPr="00732F70" w:rsidRDefault="002B1D2A" w:rsidP="002B1D2A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11840" behindDoc="0" locked="0" layoutInCell="1" allowOverlap="1" wp14:anchorId="0B36A10D" wp14:editId="49CD139D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563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EF090A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完了ページ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6A10D" id="_x0000_s1280" type="#_x0000_t202" style="position:absolute;margin-left:82.45pt;margin-top:.1pt;width:225.05pt;height:29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">
              <v:textbox inset="2mm,2.25mm,0,.7pt">
                <w:txbxContent>
                  <w:p w:rsidR="00765D50" w:rsidRPr="00AD7689" w:rsidRDefault="00765D50" w:rsidP="00EF090A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完了ページ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10816" behindDoc="0" locked="0" layoutInCell="1" allowOverlap="1" wp14:anchorId="5B764819" wp14:editId="63B8CDA8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564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EF090A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764819" id="_x0000_s1281" type="#_x0000_t202" style="position:absolute;margin-left:0;margin-top:.1pt;width:82.45pt;height:29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zOdOZzQCAABU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765D50" w:rsidRPr="00730FB8" w:rsidRDefault="00765D50" w:rsidP="00EF090A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812864" behindDoc="0" locked="0" layoutInCell="1" allowOverlap="1" wp14:anchorId="43B6996C" wp14:editId="4F289395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565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566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6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6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70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7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7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B6996C" id="_x0000_s1282" style="position:absolute;margin-left:307.5pt;margin-top:.05pt;width:164.85pt;height:29.3pt;z-index:25181286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">
              <v:group id="Group 164" o:spid="_x0000_s1283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4K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SB15lwBOTyCQAA//8DAFBLAQItABQABgAIAAAAIQDb4fbL7gAAAIUBAAATAAAAAAAAAAAA&#10;AAAAAAAAAABbQ29udGVudF9UeXBlc10ueG1sUEsBAi0AFAAGAAgAAAAhAFr0LFu/AAAAFQEAAAsA&#10;AAAAAAAAAAAAAAAAHwEAAF9yZWxzLy5yZWxzUEsBAi0AFAAGAAgAAAAhAG0x7grEAAAA3AAAAA8A&#10;AAAAAAAAAAAAAAAABwIAAGRycy9kb3ducmV2LnhtbFBLBQYAAAAAAwADALcAAAD4AgAAAAA=&#10;">
                <v:shape id="Text Box 165" o:spid="_x0000_s128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">
                  <v:textbox inset="5.85pt,.7pt,5.85pt,.7pt">
                    <w:txbxContent>
                      <w:p w:rsidR="00765D50" w:rsidRDefault="00765D50" w:rsidP="00EF090A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8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86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<v:shape id="Text Box 168" o:spid="_x0000_s128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">
                  <v:textbox inset="5.85pt,.7pt,5.85pt,.7pt">
                    <w:txbxContent>
                      <w:p w:rsidR="00765D50" w:rsidRDefault="00765D50" w:rsidP="00EF090A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8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813888" behindDoc="0" locked="0" layoutInCell="1" allowOverlap="1" wp14:anchorId="62B2A2AE" wp14:editId="7A17C819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80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81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82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8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84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8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8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B2A2AE" id="_x0000_s1289" style="position:absolute;margin-left:575.8pt;margin-top:.1pt;width:119.05pt;height:29.3pt;z-index:25181388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">
              <v:group id="Group 171" o:spid="_x0000_s1290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JCE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ZJDP9nwhGQ6z8AAAD//wMAUEsBAi0AFAAGAAgAAAAhANvh9svuAAAAhQEAABMAAAAAAAAA&#10;AAAAAAAAAAAAAFtDb250ZW50X1R5cGVzXS54bWxQSwECLQAUAAYACAAAACEAWvQsW78AAAAVAQAA&#10;CwAAAAAAAAAAAAAAAAAfAQAAX3JlbHMvLnJlbHNQSwECLQAUAAYACAAAACEAUtSQhMYAAADcAAAA&#10;DwAAAAAAAAAAAAAAAAAHAgAAZHJzL2Rvd25yZXYueG1sUEsFBgAAAAADAAMAtwAAAPoCAAAAAA==&#10;">
                <v:shape id="Text Box 172" o:spid="_x0000_s129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9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93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<v:shape id="Text Box 175" o:spid="_x0000_s129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9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809792" behindDoc="0" locked="0" layoutInCell="1" allowOverlap="1" wp14:anchorId="7D644D95" wp14:editId="0C01398E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87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88" name="Group 145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89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90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91" name="Group 148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9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93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644D95" id="_x0000_s1296" style="position:absolute;margin-left:575.8pt;margin-top:.1pt;width:119.05pt;height:29.3pt;z-index:25180979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">
              <v:group id="Group 145" o:spid="_x0000_s1297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<v:shape id="Text Box 146" o:spid="_x0000_s129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47" o:spid="_x0000_s129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48" o:spid="_x0000_s1300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ZZ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2kMzzPhCMjFAwAA//8DAFBLAQItABQABgAIAAAAIQDb4fbL7gAAAIUBAAATAAAAAAAAAAAA&#10;AAAAAAAAAABbQ29udGVudF9UeXBlc10ueG1sUEsBAi0AFAAGAAgAAAAhAFr0LFu/AAAAFQEAAAsA&#10;AAAAAAAAAAAAAAAAHwEAAF9yZWxzLy5yZWxzUEsBAi0AFAAGAAgAAAAhANcNBlnEAAAA3AAAAA8A&#10;AAAAAAAAAAAAAAAABwIAAGRycy9kb3ducmV2LnhtbFBLBQYAAAAAAwADALcAAAD4AgAAAAA=&#10;">
                <v:shape id="Text Box 149" o:spid="_x0000_s130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0" o:spid="_x0000_s130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B1D2A" w:rsidP="005432B6">
    <w:pPr>
      <w:pStyle w:val="a5"/>
    </w:pP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58944" behindDoc="0" locked="0" layoutInCell="1" allowOverlap="1" wp14:anchorId="521991A8" wp14:editId="39F5B85E">
              <wp:simplePos x="0" y="0"/>
              <wp:positionH relativeFrom="column">
                <wp:posOffset>-933450</wp:posOffset>
              </wp:positionH>
              <wp:positionV relativeFrom="paragraph">
                <wp:posOffset>-132080</wp:posOffset>
              </wp:positionV>
              <wp:extent cx="7732395" cy="0"/>
              <wp:effectExtent l="0" t="19050" r="20955" b="19050"/>
              <wp:wrapNone/>
              <wp:docPr id="223" name="直線コネクタ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F27F6F" id="直線コネクタ 223" o:spid="_x0000_s1026" style="position:absolute;left:0;text-align:lef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3.5pt,-10.4pt" to="535.35pt,-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" strokecolor="black [3040]" strokeweight="2.25pt"/>
          </w:pict>
        </mc:Fallback>
      </mc:AlternateContent>
    </w: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57920" behindDoc="0" locked="0" layoutInCell="1" allowOverlap="1" wp14:anchorId="2A0A9E2B" wp14:editId="74629A75">
              <wp:simplePos x="0" y="0"/>
              <wp:positionH relativeFrom="column">
                <wp:posOffset>-805180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222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D2A" w:rsidRPr="00732F70" w:rsidRDefault="002B1D2A" w:rsidP="002B1D2A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0A9E2B" id="_x0000_t202" coordsize="21600,21600" o:spt="202" path="m,l,21600r21600,l21600,xe">
              <v:stroke joinstyle="miter"/>
              <v:path gradientshapeok="t" o:connecttype="rect"/>
            </v:shapetype>
            <v:shape id="_x0000_s1303" type="#_x0000_t202" style="position:absolute;margin-left:-63.4pt;margin-top:-36pt;width:355.9pt;height:25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TWWvgIAAMQ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" filled="f" stroked="f">
              <v:textbox inset="5.85pt,.7pt,5.85pt,.7pt">
                <w:txbxContent>
                  <w:p w:rsidR="002B1D2A" w:rsidRPr="00732F70" w:rsidRDefault="002B1D2A" w:rsidP="002B1D2A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28224" behindDoc="0" locked="0" layoutInCell="1" allowOverlap="1" wp14:anchorId="0AF97AB9" wp14:editId="1FE5B372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621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EF090A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確認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F97AB9" id="_x0000_s1304" type="#_x0000_t202" style="position:absolute;margin-left:82.45pt;margin-top:.1pt;width:225.05pt;height:29.3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">
              <v:textbox inset="2mm,2.25mm,0,.7pt">
                <w:txbxContent>
                  <w:p w:rsidR="00765D50" w:rsidRPr="00AD7689" w:rsidRDefault="00765D50" w:rsidP="00EF090A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確認</w:t>
                    </w:r>
                    <w:r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27200" behindDoc="0" locked="0" layoutInCell="1" allowOverlap="1" wp14:anchorId="4A21E4A5" wp14:editId="114D6BAE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622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EF090A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21E4A5" id="_x0000_s1305" type="#_x0000_t202" style="position:absolute;margin-left:0;margin-top:.1pt;width:82.45pt;height:29.3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HJExRDQCAABU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765D50" w:rsidRPr="00730FB8" w:rsidRDefault="00765D50" w:rsidP="00EF090A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829248" behindDoc="0" locked="0" layoutInCell="1" allowOverlap="1" wp14:anchorId="6228AE9A" wp14:editId="4DBF3338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623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624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62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26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627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62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2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28AE9A" id="_x0000_s1306" style="position:absolute;margin-left:307.5pt;margin-top:.05pt;width:164.85pt;height:29.3pt;z-index:25182924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">
              <v:group id="Group 164" o:spid="_x0000_s1307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<v:shape id="Text Box 165" o:spid="_x0000_s130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">
                  <v:textbox inset="5.85pt,.7pt,5.85pt,.7pt">
                    <w:txbxContent>
                      <w:p w:rsidR="00765D50" w:rsidRDefault="00765D50" w:rsidP="00EF090A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30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310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<v:shape id="Text Box 168" o:spid="_x0000_s131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">
                  <v:textbox inset="5.85pt,.7pt,5.85pt,.7pt">
                    <w:txbxContent>
                      <w:p w:rsidR="00765D50" w:rsidRDefault="00765D50" w:rsidP="00EF090A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31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830272" behindDoc="0" locked="0" layoutInCell="1" allowOverlap="1" wp14:anchorId="3B1CCD0D" wp14:editId="5AF3402A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630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631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632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3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634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63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3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CCD0D" id="_x0000_s1313" style="position:absolute;margin-left:575.8pt;margin-top:.1pt;width:119.05pt;height:29.3pt;z-index:25183027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">
              <v:group id="Group 171" o:spid="_x0000_s1314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gf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BJYridCUdA7v8AAAD//wMAUEsBAi0AFAAGAAgAAAAhANvh9svuAAAAhQEAABMAAAAAAAAA&#10;AAAAAAAAAAAAAFtDb250ZW50X1R5cGVzXS54bWxQSwECLQAUAAYACAAAACEAWvQsW78AAAAVAQAA&#10;CwAAAAAAAAAAAAAAAAAfAQAAX3JlbHMvLnJlbHNQSwECLQAUAAYACAAAACEAKk44H8YAAADcAAAA&#10;DwAAAAAAAAAAAAAAAAAHAgAAZHJzL2Rvd25yZXYueG1sUEsFBgAAAAADAAMAtwAAAPoCAAAAAA==&#10;">
                <v:shape id="Text Box 172" o:spid="_x0000_s131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31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317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uH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Xz/B7JhwBuf4BAAD//wMAUEsBAi0AFAAGAAgAAAAhANvh9svuAAAAhQEAABMAAAAAAAAA&#10;AAAAAAAAAAAAAFtDb250ZW50X1R5cGVzXS54bWxQSwECLQAUAAYACAAAACEAWvQsW78AAAAVAQAA&#10;CwAAAAAAAAAAAAAAAAAfAQAAX3JlbHMvLnJlbHNQSwECLQAUAAYACAAAACEAOjmbh8YAAADcAAAA&#10;DwAAAAAAAAAAAAAAAAAHAgAAZHJzL2Rvd25yZXYueG1sUEsFBgAAAAADAAMAtwAAAPoCAAAAAA==&#10;">
                <v:shape id="Text Box 175" o:spid="_x0000_s131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31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826176" behindDoc="0" locked="0" layoutInCell="1" allowOverlap="1" wp14:anchorId="40F1804C" wp14:editId="0BD3B2D0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637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638" name="Group 145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639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07" name="Group 148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08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F1804C" id="_x0000_s1320" style="position:absolute;margin-left:575.8pt;margin-top:.1pt;width:119.05pt;height:29.3pt;z-index:251826176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">
              <v:group id="Group 145" o:spid="_x0000_s132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<v:shape id="Text Box 146" o:spid="_x0000_s132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47" o:spid="_x0000_s132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48" o:spid="_x0000_s132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<v:shape id="Text Box 149" o:spid="_x0000_s132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0" o:spid="_x0000_s132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A0B0C" w:rsidP="00EF090A">
    <w:pPr>
      <w:pStyle w:val="a5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6D290B83" wp14:editId="5AAB8572">
              <wp:simplePos x="0" y="0"/>
              <wp:positionH relativeFrom="column">
                <wp:posOffset>-470933</wp:posOffset>
              </wp:positionH>
              <wp:positionV relativeFrom="paragraph">
                <wp:posOffset>-439420</wp:posOffset>
              </wp:positionV>
              <wp:extent cx="4519930" cy="323850"/>
              <wp:effectExtent l="0" t="0" r="0" b="0"/>
              <wp:wrapNone/>
              <wp:docPr id="61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65D50" w:rsidRPr="00732F70" w:rsidRDefault="00765D50" w:rsidP="00EF090A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90B83"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margin-left:-37.1pt;margin-top:-34.6pt;width:355.9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" filled="f" stroked="f">
              <v:textbox inset="5.85pt,.7pt,5.85pt,.7pt">
                <w:txbxContent>
                  <w:p w:rsidR="00765D50" w:rsidRPr="00732F70" w:rsidRDefault="00765D50" w:rsidP="00EF090A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31296" behindDoc="0" locked="0" layoutInCell="1" allowOverlap="1" wp14:anchorId="57BD70FB" wp14:editId="19A42574">
              <wp:simplePos x="0" y="0"/>
              <wp:positionH relativeFrom="column">
                <wp:posOffset>-941070</wp:posOffset>
              </wp:positionH>
              <wp:positionV relativeFrom="paragraph">
                <wp:posOffset>-114774</wp:posOffset>
              </wp:positionV>
              <wp:extent cx="7732395" cy="0"/>
              <wp:effectExtent l="0" t="19050" r="20955" b="19050"/>
              <wp:wrapNone/>
              <wp:docPr id="608" name="直線コネクタ 6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6F7BF5" id="直線コネクタ 608" o:spid="_x0000_s1026" style="position:absolute;left:0;text-align:lef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1pt,-9.05pt" to="534.75pt,-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" strokecolor="black [3040]" strokeweight="2.25pt"/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49B5D74" wp14:editId="075D117F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6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EF090A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会員登録ペー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9B5D74" id="_x0000_s1078" type="#_x0000_t202" style="position:absolute;margin-left:82.45pt;margin-top:.1pt;width:225.05pt;height:29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">
              <v:textbox inset="2mm,2.25mm,0,.7pt">
                <w:txbxContent>
                  <w:p w:rsidR="00765D50" w:rsidRPr="00AD7689" w:rsidRDefault="00765D50" w:rsidP="00EF090A">
                    <w:pPr>
                      <w:rPr>
                        <w:sz w:val="24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会員登録ペー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874ED69" wp14:editId="58C4986E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63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EF090A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4ED69" id="_x0000_s1079" type="#_x0000_t202" style="position:absolute;margin-left:0;margin-top:.1pt;width:82.45pt;height:29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" fillcolor="#c9f">
              <v:textbox inset="0,2.25mm,0,.7pt">
                <w:txbxContent>
                  <w:p w:rsidR="00765D50" w:rsidRPr="00730FB8" w:rsidRDefault="00765D50" w:rsidP="00EF090A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9189226" wp14:editId="0EAB7BA6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192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193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19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2A0B0C" w:rsidP="002A0B0C"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④</w:t>
                              </w:r>
                              <w:r>
                                <w:rPr>
                                  <w:lang w:eastAsia="ja-JP"/>
                                </w:rPr>
                                <w:t>まつ</w:t>
                              </w:r>
                              <w:r w:rsidR="00765D50"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196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19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8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189226" id="_x0000_s1080" style="position:absolute;margin-left:307.5pt;margin-top:.05pt;width:164.85pt;height:29.3pt;z-index:25168486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">
              <v:group id="Group 164" o:spid="_x0000_s108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<v:shape id="Text Box 165" o:spid="_x0000_s108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">
                  <v:textbox inset="5.85pt,.7pt,5.85pt,.7pt">
                    <w:txbxContent>
                      <w:p w:rsidR="00765D50" w:rsidRDefault="002A0B0C" w:rsidP="002A0B0C">
                        <w:r>
                          <w:rPr>
                            <w:rFonts w:hint="eastAsia"/>
                            <w:lang w:eastAsia="ja-JP"/>
                          </w:rPr>
                          <w:t>④</w:t>
                        </w:r>
                        <w:r>
                          <w:rPr>
                            <w:lang w:eastAsia="ja-JP"/>
                          </w:rPr>
                          <w:t>まつ</w:t>
                        </w:r>
                        <w:r w:rsidR="00765D50">
                          <w:br/>
                        </w:r>
                      </w:p>
                    </w:txbxContent>
                  </v:textbox>
                </v:shape>
                <v:shape id="Text Box 166" o:spid="_x0000_s108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08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<v:shape id="Text Box 168" o:spid="_x0000_s108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">
                  <v:textbox inset="5.85pt,.7pt,5.85pt,.7pt">
                    <w:txbxContent>
                      <w:p w:rsidR="00765D50" w:rsidRDefault="00765D50" w:rsidP="00EF090A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08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63B3397D" wp14:editId="6DB1545D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199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200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01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203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20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B3397D" id="_x0000_s1087" style="position:absolute;margin-left:575.8pt;margin-top:.1pt;width:119.05pt;height:29.3pt;z-index:25168588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">
              <v:group id="Group 171" o:spid="_x0000_s1088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<v:shape id="Text Box 172" o:spid="_x0000_s108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09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091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shape id="Text Box 175" o:spid="_x0000_s109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09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  <w:p w:rsidR="00765D50" w:rsidRDefault="00765D50" w:rsidP="00EF090A">
    <w:pPr>
      <w:pStyle w:val="a5"/>
      <w:tabs>
        <w:tab w:val="clear" w:pos="4252"/>
        <w:tab w:val="clear" w:pos="8504"/>
        <w:tab w:val="left" w:pos="1282"/>
      </w:tabs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6FE5976" wp14:editId="26BAF071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2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3" name="Group 145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6" name="Group 148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7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FE5976" id="Group 144" o:spid="_x0000_s1094" style="position:absolute;margin-left:575.8pt;margin-top:.1pt;width:119.05pt;height:29.3pt;z-index:25166438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">
              <v:group id="Group 145" o:spid="_x0000_s1095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shape id="Text Box 146" o:spid="_x0000_s109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47" o:spid="_x0000_s109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48" o:spid="_x0000_s1098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shape id="Text Box 149" o:spid="_x0000_s109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0" o:spid="_x0000_s110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A0B0C" w:rsidP="0096719C">
    <w:pPr>
      <w:pStyle w:val="a5"/>
    </w:pPr>
    <w:r w:rsidRPr="002A0B0C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36416" behindDoc="0" locked="0" layoutInCell="1" allowOverlap="1" wp14:anchorId="33D52AC6" wp14:editId="13D6C7D9">
              <wp:simplePos x="0" y="0"/>
              <wp:positionH relativeFrom="column">
                <wp:posOffset>-705485</wp:posOffset>
              </wp:positionH>
              <wp:positionV relativeFrom="paragraph">
                <wp:posOffset>-417830</wp:posOffset>
              </wp:positionV>
              <wp:extent cx="4519930" cy="323850"/>
              <wp:effectExtent l="0" t="0" r="0" b="0"/>
              <wp:wrapNone/>
              <wp:docPr id="611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0B0C" w:rsidRPr="00732F70" w:rsidRDefault="002A0B0C" w:rsidP="002A0B0C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2AC6" id="_x0000_t202" coordsize="21600,21600" o:spt="202" path="m,l,21600r21600,l21600,xe">
              <v:stroke joinstyle="miter"/>
              <v:path gradientshapeok="t" o:connecttype="rect"/>
            </v:shapetype>
            <v:shape id="_x0000_s1101" type="#_x0000_t202" style="position:absolute;margin-left:-55.55pt;margin-top:-32.9pt;width:355.9pt;height:25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SjKvgIAAMM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" filled="f" stroked="f">
              <v:textbox inset="5.85pt,.7pt,5.85pt,.7pt">
                <w:txbxContent>
                  <w:p w:rsidR="002A0B0C" w:rsidRPr="00732F70" w:rsidRDefault="002A0B0C" w:rsidP="002A0B0C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 w:rsidRPr="002A0B0C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37440" behindDoc="0" locked="0" layoutInCell="1" allowOverlap="1" wp14:anchorId="2F5D703D" wp14:editId="2EA7AA1B">
              <wp:simplePos x="0" y="0"/>
              <wp:positionH relativeFrom="column">
                <wp:posOffset>-928370</wp:posOffset>
              </wp:positionH>
              <wp:positionV relativeFrom="paragraph">
                <wp:posOffset>-74930</wp:posOffset>
              </wp:positionV>
              <wp:extent cx="7732395" cy="0"/>
              <wp:effectExtent l="0" t="19050" r="20955" b="19050"/>
              <wp:wrapNone/>
              <wp:docPr id="612" name="直線コネクタ 6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D99E27" id="直線コネクタ 612" o:spid="_x0000_s1026" style="position:absolute;left:0;text-align:lef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3.1pt,-5.9pt" to="535.75pt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" strokecolor="black [3040]" strokeweight="2.25pt"/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4BD39018" wp14:editId="0E4BC688">
              <wp:simplePos x="0" y="0"/>
              <wp:positionH relativeFrom="column">
                <wp:posOffset>3903261</wp:posOffset>
              </wp:positionH>
              <wp:positionV relativeFrom="paragraph">
                <wp:posOffset>6824</wp:posOffset>
              </wp:positionV>
              <wp:extent cx="2040340" cy="372110"/>
              <wp:effectExtent l="0" t="0" r="17145" b="27940"/>
              <wp:wrapNone/>
              <wp:docPr id="302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40340" cy="372110"/>
                        <a:chOff x="7958" y="2897"/>
                        <a:chExt cx="3258" cy="586"/>
                      </a:xfrm>
                    </wpg:grpSpPr>
                    <wpg:grpSp>
                      <wpg:cNvPr id="303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0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05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06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0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08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D39018" id="_x0000_s1102" style="position:absolute;margin-left:307.35pt;margin-top:.55pt;width:160.65pt;height:29.3pt;z-index:251724800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">
              <v:group id="Group 164" o:spid="_x0000_s1103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<v:shape id="Text Box 165" o:spid="_x0000_s110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">
                  <v:textbox inset="5.85pt,.7pt,5.85pt,.7pt">
                    <w:txbxContent>
                      <w:p w:rsidR="00765D50" w:rsidRDefault="00765D50" w:rsidP="00EF090A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0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06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<v:shape id="Text Box 168" o:spid="_x0000_s110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">
                  <v:textbox inset="5.85pt,.7pt,5.85pt,.7pt">
                    <w:txbxContent>
                      <w:p w:rsidR="00765D50" w:rsidRDefault="00765D50" w:rsidP="00EF090A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0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3B7B16D6" wp14:editId="7C27E7DB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300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EF090A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消去済み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B16D6" id="_x0000_s1109" type="#_x0000_t202" style="position:absolute;margin-left:82.45pt;margin-top:.1pt;width:225.05pt;height:29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">
              <v:textbox inset="2mm,2.25mm,0,.7pt">
                <w:txbxContent>
                  <w:p w:rsidR="00765D50" w:rsidRPr="00AD7689" w:rsidRDefault="00765D50" w:rsidP="00EF090A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消去済み</w:t>
                    </w:r>
                    <w:r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21F6ADC7" wp14:editId="0F757074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EF090A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F6ADC7" id="_x0000_s1110" type="#_x0000_t202" style="position:absolute;margin-left:0;margin-top:.1pt;width:82.45pt;height:29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" fillcolor="#c9f">
              <v:textbox inset="0,2.25mm,0,.7pt">
                <w:txbxContent>
                  <w:p w:rsidR="00765D50" w:rsidRPr="00730FB8" w:rsidRDefault="00765D50" w:rsidP="00EF090A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25824" behindDoc="0" locked="0" layoutInCell="1" allowOverlap="1" wp14:anchorId="23046356" wp14:editId="7A63AC23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309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310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11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12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13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1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15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046356" id="_x0000_s1111" style="position:absolute;margin-left:575.8pt;margin-top:.1pt;width:119.05pt;height:29.3pt;z-index:25172582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">
              <v:group id="Group 171" o:spid="_x0000_s1112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<v:shape id="Text Box 172" o:spid="_x0000_s111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1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115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<v:shape id="Text Box 175" o:spid="_x0000_s111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11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5CCFA902" wp14:editId="259399F4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316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317" name="Group 145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18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19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20" name="Group 148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21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22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CFA902" id="_x0000_s1118" style="position:absolute;margin-left:575.8pt;margin-top:.1pt;width:119.05pt;height:29.3pt;z-index:25172172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">
              <v:group id="Group 145" o:spid="_x0000_s1119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<v:shape id="Text Box 146" o:spid="_x0000_s112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47" o:spid="_x0000_s112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48" o:spid="_x0000_s1122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<v:shape id="Text Box 149" o:spid="_x0000_s112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0" o:spid="_x0000_s112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765D50" w:rsidP="008214E5">
    <w:pPr>
      <w:pStyle w:val="a5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6FCB10A" wp14:editId="6720B41B">
              <wp:simplePos x="0" y="0"/>
              <wp:positionH relativeFrom="column">
                <wp:posOffset>-937260</wp:posOffset>
              </wp:positionH>
              <wp:positionV relativeFrom="paragraph">
                <wp:posOffset>-133350</wp:posOffset>
              </wp:positionV>
              <wp:extent cx="7810500" cy="0"/>
              <wp:effectExtent l="15240" t="9525" r="13335" b="9525"/>
              <wp:wrapNone/>
              <wp:docPr id="42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105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E69AF6" id="Line 214" o:spid="_x0000_s1026" style="position:absolute;left:0;text-align:lef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3.8pt,-10.5pt" to="541.2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" strokeweight="1.5pt"/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CAA6A17" wp14:editId="60B4DEFA">
              <wp:simplePos x="0" y="0"/>
              <wp:positionH relativeFrom="column">
                <wp:posOffset>-438785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43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65D50" w:rsidRPr="00732F70" w:rsidRDefault="00765D50" w:rsidP="00181D54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AA6A17" id="_x0000_t202" coordsize="21600,21600" o:spt="202" path="m,l,21600r21600,l21600,xe">
              <v:stroke joinstyle="miter"/>
              <v:path gradientshapeok="t" o:connecttype="rect"/>
            </v:shapetype>
            <v:shape id="_x0000_s1125" type="#_x0000_t202" style="position:absolute;margin-left:-34.55pt;margin-top:-36pt;width:355.9pt;height:2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" filled="f" stroked="f">
              <v:textbox inset="5.85pt,.7pt,5.85pt,.7pt">
                <w:txbxContent>
                  <w:p w:rsidR="00765D50" w:rsidRPr="00732F70" w:rsidRDefault="00765D50" w:rsidP="00181D54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5DB08F2" wp14:editId="0EF2E384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8214E5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あああ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DB08F2" id="_x0000_s1126" type="#_x0000_t202" style="position:absolute;margin-left:82.45pt;margin-top:.1pt;width:225.05pt;height:2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">
              <v:textbox inset="2mm,2.25mm,0,.7pt">
                <w:txbxContent>
                  <w:p w:rsidR="00765D50" w:rsidRPr="00AD7689" w:rsidRDefault="00765D50" w:rsidP="008214E5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あああ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170EE9E4" wp14:editId="322F8661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45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8214E5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0EE9E4" id="_x0000_s1127" type="#_x0000_t202" style="position:absolute;margin-left:0;margin-top:.1pt;width:82.45pt;height:29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" fillcolor="#c9f">
              <v:textbox inset="0,2.25mm,0,.7pt">
                <w:txbxContent>
                  <w:p w:rsidR="00765D50" w:rsidRPr="00730FB8" w:rsidRDefault="00765D50" w:rsidP="008214E5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6442F3B4" wp14:editId="778C30A1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46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47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8214E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川島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智弘</w:t>
                              </w:r>
                              <w:proofErr w:type="spellEnd"/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0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8214E5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42F3B4" id="_x0000_s1128" style="position:absolute;margin-left:307.5pt;margin-top:.05pt;width:164.85pt;height:29.3pt;z-index:251677696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">
              <v:group id="Group 164" o:spid="_x0000_s1129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shape id="Text Box 165" o:spid="_x0000_s113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">
                  <v:textbox inset="5.85pt,.7pt,5.85pt,.7pt">
                    <w:txbxContent>
                      <w:p w:rsidR="00765D50" w:rsidRDefault="00765D50" w:rsidP="008214E5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川島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　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智弘</w:t>
                        </w:r>
                        <w:proofErr w:type="spellEnd"/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3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32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shape id="Text Box 168" o:spid="_x0000_s113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">
                  <v:textbox inset="5.85pt,.7pt,5.85pt,.7pt">
                    <w:txbxContent>
                      <w:p w:rsidR="00765D50" w:rsidRDefault="00765D50" w:rsidP="008214E5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3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58329470" wp14:editId="27756195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3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4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5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7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8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9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329470" id="_x0000_s1135" style="position:absolute;margin-left:575.8pt;margin-top:.1pt;width:119.05pt;height:29.3pt;z-index:251678720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">
              <v:group id="Group 171" o:spid="_x0000_s1136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shape id="Text Box 172" o:spid="_x0000_s113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3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139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shape id="Text Box 175" o:spid="_x0000_s114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14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  <w:p w:rsidR="00765D50" w:rsidRDefault="00765D50">
    <w:pPr>
      <w:pStyle w:val="a5"/>
      <w:rPr>
        <w:lang w:eastAsia="ja-JP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B1D2A" w:rsidP="00EF090A">
    <w:pPr>
      <w:pStyle w:val="a5"/>
    </w:pP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40512" behindDoc="0" locked="0" layoutInCell="1" allowOverlap="1" wp14:anchorId="24CA8D2C" wp14:editId="0996A043">
              <wp:simplePos x="0" y="0"/>
              <wp:positionH relativeFrom="column">
                <wp:posOffset>-928370</wp:posOffset>
              </wp:positionH>
              <wp:positionV relativeFrom="paragraph">
                <wp:posOffset>-93980</wp:posOffset>
              </wp:positionV>
              <wp:extent cx="7732395" cy="0"/>
              <wp:effectExtent l="0" t="19050" r="20955" b="19050"/>
              <wp:wrapNone/>
              <wp:docPr id="614" name="直線コネクタ 6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237A21B" id="直線コネクタ 614" o:spid="_x0000_s1026" style="position:absolute;left:0;text-align:lef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3.1pt,-7.4pt" to="535.75pt,-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" strokecolor="black [3040]" strokeweight="2.25pt"/>
          </w:pict>
        </mc:Fallback>
      </mc:AlternateContent>
    </w: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39488" behindDoc="0" locked="0" layoutInCell="1" allowOverlap="1" wp14:anchorId="367105E9" wp14:editId="28FC8D18">
              <wp:simplePos x="0" y="0"/>
              <wp:positionH relativeFrom="column">
                <wp:posOffset>-775970</wp:posOffset>
              </wp:positionH>
              <wp:positionV relativeFrom="paragraph">
                <wp:posOffset>-457835</wp:posOffset>
              </wp:positionV>
              <wp:extent cx="4519930" cy="323850"/>
              <wp:effectExtent l="0" t="0" r="0" b="0"/>
              <wp:wrapNone/>
              <wp:docPr id="613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D2A" w:rsidRPr="00732F70" w:rsidRDefault="002B1D2A" w:rsidP="002B1D2A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105E9" id="_x0000_t202" coordsize="21600,21600" o:spt="202" path="m,l,21600r21600,l21600,xe">
              <v:stroke joinstyle="miter"/>
              <v:path gradientshapeok="t" o:connecttype="rect"/>
            </v:shapetype>
            <v:shape id="_x0000_s1142" type="#_x0000_t202" style="position:absolute;margin-left:-61.1pt;margin-top:-36.05pt;width:355.9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8I0vgIAAMM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" filled="f" stroked="f">
              <v:textbox inset="5.85pt,.7pt,5.85pt,.7pt">
                <w:txbxContent>
                  <w:p w:rsidR="002B1D2A" w:rsidRPr="00732F70" w:rsidRDefault="002B1D2A" w:rsidP="002B1D2A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31968" behindDoc="0" locked="0" layoutInCell="1" allowOverlap="1" wp14:anchorId="68BBC428" wp14:editId="0661313D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325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EF090A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売り上げ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BBC428" id="_x0000_s1143" type="#_x0000_t202" style="position:absolute;margin-left:82.45pt;margin-top:.1pt;width:225.05pt;height:29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">
              <v:textbox inset="2mm,2.25mm,0,.7pt">
                <w:txbxContent>
                  <w:p w:rsidR="00765D50" w:rsidRPr="00AD7689" w:rsidRDefault="00765D50" w:rsidP="00EF090A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売り上げ</w:t>
                    </w:r>
                    <w:r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59AAAA8E" wp14:editId="035DE8AD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326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EF090A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AAA8E" id="_x0000_s1144" type="#_x0000_t202" style="position:absolute;margin-left:0;margin-top:.1pt;width:82.45pt;height:29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lGkuvDQCAABT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765D50" w:rsidRPr="00730FB8" w:rsidRDefault="00765D50" w:rsidP="00EF090A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32992" behindDoc="0" locked="0" layoutInCell="1" allowOverlap="1" wp14:anchorId="44B3D537" wp14:editId="42078ACD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327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328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29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30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31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32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33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B3D537" id="_x0000_s1145" style="position:absolute;margin-left:307.5pt;margin-top:.05pt;width:164.85pt;height:29.3pt;z-index:25173299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">
              <v:group id="Group 164" o:spid="_x0000_s1146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<v:shape id="Text Box 165" o:spid="_x0000_s114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">
                  <v:textbox inset="5.85pt,.7pt,5.85pt,.7pt">
                    <w:txbxContent>
                      <w:p w:rsidR="00765D50" w:rsidRDefault="00765D50" w:rsidP="00EF090A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4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49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<v:shape id="Text Box 168" o:spid="_x0000_s115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">
                  <v:textbox inset="5.85pt,.7pt,5.85pt,.7pt">
                    <w:txbxContent>
                      <w:p w:rsidR="00765D50" w:rsidRDefault="00765D50" w:rsidP="00EF090A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5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3664C2EC" wp14:editId="5296B984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334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335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36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37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38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39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40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64C2EC" id="_x0000_s1152" style="position:absolute;margin-left:575.8pt;margin-top:.1pt;width:119.05pt;height:29.3pt;z-index:251734016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">
              <v:group id="Group 171" o:spid="_x0000_s1153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<v:shape id="Text Box 172" o:spid="_x0000_s115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5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156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<v:shape id="Text Box 175" o:spid="_x0000_s1157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158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  <w:p w:rsidR="00765D50" w:rsidRDefault="00765D50" w:rsidP="00EF090A">
    <w:pPr>
      <w:pStyle w:val="a5"/>
      <w:tabs>
        <w:tab w:val="clear" w:pos="4252"/>
        <w:tab w:val="clear" w:pos="8504"/>
        <w:tab w:val="left" w:pos="1282"/>
      </w:tabs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7B57D85D" wp14:editId="741458B3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341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342" name="Group 145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43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44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45" name="Group 148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46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47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7D85D" id="_x0000_s1159" style="position:absolute;margin-left:575.8pt;margin-top:.1pt;width:119.05pt;height:29.3pt;z-index:251729920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">
              <v:group id="Group 145" o:spid="_x0000_s1160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<v:shape id="Text Box 146" o:spid="_x0000_s116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47" o:spid="_x0000_s116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48" o:spid="_x0000_s1163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<v:shape id="Text Box 149" o:spid="_x0000_s116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0" o:spid="_x0000_s116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B1D2A" w:rsidP="00EF090A">
    <w:pPr>
      <w:pStyle w:val="a5"/>
    </w:pP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43584" behindDoc="0" locked="0" layoutInCell="1" allowOverlap="1" wp14:anchorId="37230B7B" wp14:editId="567C3145">
              <wp:simplePos x="0" y="0"/>
              <wp:positionH relativeFrom="column">
                <wp:posOffset>-933450</wp:posOffset>
              </wp:positionH>
              <wp:positionV relativeFrom="paragraph">
                <wp:posOffset>-114300</wp:posOffset>
              </wp:positionV>
              <wp:extent cx="7732395" cy="0"/>
              <wp:effectExtent l="0" t="19050" r="20955" b="19050"/>
              <wp:wrapNone/>
              <wp:docPr id="616" name="直線コネクタ 6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10A79B3" id="直線コネクタ 616" o:spid="_x0000_s1026" style="position:absolute;left:0;text-align:lef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3.5pt,-9pt" to="535.35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" strokecolor="black [3040]" strokeweight="2.25pt"/>
          </w:pict>
        </mc:Fallback>
      </mc:AlternateContent>
    </w: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42560" behindDoc="0" locked="0" layoutInCell="1" allowOverlap="1" wp14:anchorId="4369F2BE" wp14:editId="529230F3">
              <wp:simplePos x="0" y="0"/>
              <wp:positionH relativeFrom="column">
                <wp:posOffset>-634365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615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D2A" w:rsidRPr="00732F70" w:rsidRDefault="002B1D2A" w:rsidP="002B1D2A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69F2BE" id="_x0000_t202" coordsize="21600,21600" o:spt="202" path="m,l,21600r21600,l21600,xe">
              <v:stroke joinstyle="miter"/>
              <v:path gradientshapeok="t" o:connecttype="rect"/>
            </v:shapetype>
            <v:shape id="_x0000_s1166" type="#_x0000_t202" style="position:absolute;margin-left:-49.95pt;margin-top:-36pt;width:355.9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xovQIAAMM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" filled="f" stroked="f">
              <v:textbox inset="5.85pt,.7pt,5.85pt,.7pt">
                <w:txbxContent>
                  <w:p w:rsidR="002B1D2A" w:rsidRPr="00732F70" w:rsidRDefault="002B1D2A" w:rsidP="002B1D2A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87264" behindDoc="0" locked="0" layoutInCell="1" allowOverlap="1" wp14:anchorId="69899BBF" wp14:editId="5F28EF7D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2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EF090A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報告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受信ページ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899BBF" id="_x0000_s1167" type="#_x0000_t202" style="position:absolute;margin-left:82.45pt;margin-top:.1pt;width:225.05pt;height:29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">
              <v:textbox inset="2mm,2.25mm,0,.7pt">
                <w:txbxContent>
                  <w:p w:rsidR="00765D50" w:rsidRPr="00AD7689" w:rsidRDefault="00765D50" w:rsidP="00EF090A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報告</w:t>
                    </w:r>
                    <w:r>
                      <w:rPr>
                        <w:sz w:val="24"/>
                        <w:lang w:eastAsia="ja-JP"/>
                      </w:rPr>
                      <w:t>受信ページ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86240" behindDoc="0" locked="0" layoutInCell="1" allowOverlap="1" wp14:anchorId="407866FA" wp14:editId="6613531E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29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EF090A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866FA" id="_x0000_s1168" type="#_x0000_t202" style="position:absolute;margin-left:0;margin-top:.1pt;width:82.45pt;height:29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" fillcolor="#c9f">
              <v:textbox inset="0,2.25mm,0,.7pt">
                <w:txbxContent>
                  <w:p w:rsidR="00765D50" w:rsidRPr="00730FB8" w:rsidRDefault="00765D50" w:rsidP="00EF090A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88288" behindDoc="0" locked="0" layoutInCell="1" allowOverlap="1" wp14:anchorId="0E689EFC" wp14:editId="5EA7F167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30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31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2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3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34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3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7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89EFC" id="_x0000_s1169" style="position:absolute;margin-left:307.5pt;margin-top:.05pt;width:164.85pt;height:29.3pt;z-index:25178828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">
              <v:group id="Group 164" o:spid="_x0000_s1170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shape id="Text Box 165" o:spid="_x0000_s117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">
                  <v:textbox inset="5.85pt,.7pt,5.85pt,.7pt">
                    <w:txbxContent>
                      <w:p w:rsidR="00765D50" w:rsidRDefault="00765D50" w:rsidP="00EF090A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7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73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shape id="Text Box 168" o:spid="_x0000_s1174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">
                  <v:textbox inset="5.85pt,.7pt,5.85pt,.7pt">
                    <w:txbxContent>
                      <w:p w:rsidR="00765D50" w:rsidRDefault="00765D50" w:rsidP="00EF090A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75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89312" behindDoc="0" locked="0" layoutInCell="1" allowOverlap="1" wp14:anchorId="6BE4DDAC" wp14:editId="461906D8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38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39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0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1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84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8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8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E4DDAC" id="_x0000_s1176" style="position:absolute;margin-left:575.8pt;margin-top:.1pt;width:119.05pt;height:29.3pt;z-index:25178931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">
              <v:group id="Group 171" o:spid="_x0000_s1177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shape id="Text Box 172" o:spid="_x0000_s117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17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180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<v:shape id="Text Box 175" o:spid="_x0000_s1181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182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  <w:p w:rsidR="00765D50" w:rsidRDefault="00765D50" w:rsidP="00EF090A">
    <w:pPr>
      <w:pStyle w:val="a5"/>
      <w:tabs>
        <w:tab w:val="clear" w:pos="4252"/>
        <w:tab w:val="clear" w:pos="8504"/>
        <w:tab w:val="left" w:pos="1282"/>
      </w:tabs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85216" behindDoc="0" locked="0" layoutInCell="1" allowOverlap="1" wp14:anchorId="492873F2" wp14:editId="2FF4DED6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487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488" name="Group 145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89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90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91" name="Group 148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9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93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2873F2" id="_x0000_s1183" style="position:absolute;margin-left:575.8pt;margin-top:.1pt;width:119.05pt;height:29.3pt;z-index:251785216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">
              <v:group id="Group 145" o:spid="_x0000_s1184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<v:shape id="Text Box 146" o:spid="_x0000_s118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47" o:spid="_x0000_s118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48" o:spid="_x0000_s1187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<v:shape id="Text Box 149" o:spid="_x0000_s118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0" o:spid="_x0000_s118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765D50" w:rsidP="008214E5">
    <w:pPr>
      <w:pStyle w:val="a5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83168" behindDoc="0" locked="0" layoutInCell="1" allowOverlap="1" wp14:anchorId="232B7372" wp14:editId="54F8949C">
              <wp:simplePos x="0" y="0"/>
              <wp:positionH relativeFrom="column">
                <wp:posOffset>-937260</wp:posOffset>
              </wp:positionH>
              <wp:positionV relativeFrom="paragraph">
                <wp:posOffset>-133350</wp:posOffset>
              </wp:positionV>
              <wp:extent cx="7810500" cy="0"/>
              <wp:effectExtent l="15240" t="9525" r="13335" b="9525"/>
              <wp:wrapNone/>
              <wp:docPr id="520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105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5145E0" id="Line 214" o:spid="_x0000_s1026" style="position:absolute;left:0;text-align:lef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3.8pt,-10.5pt" to="541.2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" strokeweight="1.5pt"/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82144" behindDoc="0" locked="0" layoutInCell="1" allowOverlap="1" wp14:anchorId="5F6A075A" wp14:editId="01A8EA01">
              <wp:simplePos x="0" y="0"/>
              <wp:positionH relativeFrom="column">
                <wp:posOffset>-438785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521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65D50" w:rsidRPr="00732F70" w:rsidRDefault="00765D50" w:rsidP="00181D54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6A075A" id="_x0000_t202" coordsize="21600,21600" o:spt="202" path="m,l,21600r21600,l21600,xe">
              <v:stroke joinstyle="miter"/>
              <v:path gradientshapeok="t" o:connecttype="rect"/>
            </v:shapetype>
            <v:shape id="_x0000_s1190" type="#_x0000_t202" style="position:absolute;margin-left:-34.55pt;margin-top:-36pt;width:355.9pt;height:25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0tvgIAAMM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" filled="f" stroked="f">
              <v:textbox inset="5.85pt,.7pt,5.85pt,.7pt">
                <w:txbxContent>
                  <w:p w:rsidR="00765D50" w:rsidRPr="00732F70" w:rsidRDefault="00765D50" w:rsidP="00181D54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79072" behindDoc="0" locked="0" layoutInCell="1" allowOverlap="1" wp14:anchorId="4825E7D4" wp14:editId="713B8415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52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8214E5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ユーザー一覧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25E7D4" id="_x0000_s1191" type="#_x0000_t202" style="position:absolute;margin-left:82.45pt;margin-top:.1pt;width:225.05pt;height:29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">
              <v:textbox inset="2mm,2.25mm,0,.7pt">
                <w:txbxContent>
                  <w:p w:rsidR="00765D50" w:rsidRPr="00AD7689" w:rsidRDefault="00765D50" w:rsidP="008214E5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ユーザー一覧</w:t>
                    </w:r>
                    <w:r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13471DA8" wp14:editId="2A496B9B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523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8214E5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471DA8" id="_x0000_s1192" type="#_x0000_t202" style="position:absolute;margin-left:0;margin-top:.1pt;width:82.45pt;height:29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ZB2u+DQCAABT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765D50" w:rsidRPr="00730FB8" w:rsidRDefault="00765D50" w:rsidP="008214E5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80096" behindDoc="0" locked="0" layoutInCell="1" allowOverlap="1" wp14:anchorId="5DB1EE47" wp14:editId="0E0EF2E3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524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525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26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27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28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2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8214E5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3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B1EE47" id="_x0000_s1193" style="position:absolute;margin-left:307.5pt;margin-top:.05pt;width:164.85pt;height:29.3pt;z-index:251780096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">
              <v:group id="Group 164" o:spid="_x0000_s1194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<v:shape id="Text Box 165" o:spid="_x0000_s119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">
                  <v:textbox inset="5.85pt,.7pt,5.85pt,.7pt">
                    <w:txbxContent>
                      <w:p w:rsidR="00765D50" w:rsidRDefault="00765D50" w:rsidP="008214E5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19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197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Yj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WBvOhCMgN3cAAAD//wMAUEsBAi0AFAAGAAgAAAAhANvh9svuAAAAhQEAABMAAAAAAAAAAAAA&#10;AAAAAAAAAFtDb250ZW50X1R5cGVzXS54bWxQSwECLQAUAAYACAAAACEAWvQsW78AAAAVAQAACwAA&#10;AAAAAAAAAAAAAAAfAQAAX3JlbHMvLnJlbHNQSwECLQAUAAYACAAAACEA5YhmI8MAAADcAAAADwAA&#10;AAAAAAAAAAAAAAAHAgAAZHJzL2Rvd25yZXYueG1sUEsFBgAAAAADAAMAtwAAAPcCAAAAAA==&#10;">
                <v:shape id="Text Box 168" o:spid="_x0000_s1198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">
                  <v:textbox inset="5.85pt,.7pt,5.85pt,.7pt">
                    <w:txbxContent>
                      <w:p w:rsidR="00765D50" w:rsidRDefault="00765D50" w:rsidP="008214E5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199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81120" behindDoc="0" locked="0" layoutInCell="1" allowOverlap="1" wp14:anchorId="6E88A0D0" wp14:editId="0A8E4E2B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31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32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33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34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35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3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D35EF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10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37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88A0D0" id="_x0000_s1200" style="position:absolute;margin-left:575.8pt;margin-top:.1pt;width:119.05pt;height:29.3pt;z-index:251781120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">
              <v:group id="Group 171" o:spid="_x0000_s120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<v:shape id="Text Box 172" o:spid="_x0000_s120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0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0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<v:shape id="Text Box 175" o:spid="_x0000_s120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D35EF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10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0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  <w:p w:rsidR="00765D50" w:rsidRDefault="00765D50">
    <w:pPr>
      <w:pStyle w:val="a5"/>
      <w:rPr>
        <w:lang w:eastAsia="ja-JP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B1D2A" w:rsidP="005432B6">
    <w:pPr>
      <w:pStyle w:val="a5"/>
    </w:pP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45632" behindDoc="0" locked="0" layoutInCell="1" allowOverlap="1" wp14:anchorId="1343056D" wp14:editId="0D33E9F6">
              <wp:simplePos x="0" y="0"/>
              <wp:positionH relativeFrom="column">
                <wp:posOffset>-781050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61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D2A" w:rsidRPr="00732F70" w:rsidRDefault="002B1D2A" w:rsidP="002B1D2A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43056D" id="_x0000_t202" coordsize="21600,21600" o:spt="202" path="m,l,21600r21600,l21600,xe">
              <v:stroke joinstyle="miter"/>
              <v:path gradientshapeok="t" o:connecttype="rect"/>
            </v:shapetype>
            <v:shape id="_x0000_s1207" type="#_x0000_t202" style="position:absolute;margin-left:-61.5pt;margin-top:-36pt;width:355.9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GT4vQIAAMM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" filled="f" stroked="f">
              <v:textbox inset="5.85pt,.7pt,5.85pt,.7pt">
                <w:txbxContent>
                  <w:p w:rsidR="002B1D2A" w:rsidRPr="00732F70" w:rsidRDefault="002B1D2A" w:rsidP="002B1D2A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46656" behindDoc="0" locked="0" layoutInCell="1" allowOverlap="1" wp14:anchorId="403C7CEF" wp14:editId="6B91C01A">
              <wp:simplePos x="0" y="0"/>
              <wp:positionH relativeFrom="column">
                <wp:posOffset>-943610</wp:posOffset>
              </wp:positionH>
              <wp:positionV relativeFrom="paragraph">
                <wp:posOffset>-93980</wp:posOffset>
              </wp:positionV>
              <wp:extent cx="7732395" cy="0"/>
              <wp:effectExtent l="0" t="19050" r="20955" b="19050"/>
              <wp:wrapNone/>
              <wp:docPr id="618" name="直線コネクタ 6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1481CC7" id="直線コネクタ 618" o:spid="_x0000_s1026" style="position:absolute;left:0;text-align:lef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3pt,-7.4pt" to="534.55pt,-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" strokecolor="black [3040]" strokeweight="2.25pt"/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02E78EDE" wp14:editId="086093E6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61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EF090A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ユーザー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検索ページ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E78EDE" id="_x0000_s1208" type="#_x0000_t202" style="position:absolute;margin-left:82.45pt;margin-top:.1pt;width:225.05pt;height:29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">
              <v:textbox inset="2mm,2.25mm,0,.7pt">
                <w:txbxContent>
                  <w:p w:rsidR="00765D50" w:rsidRPr="00AD7689" w:rsidRDefault="00765D50" w:rsidP="00EF090A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ユーザー</w:t>
                    </w:r>
                    <w:r>
                      <w:rPr>
                        <w:sz w:val="24"/>
                        <w:lang w:eastAsia="ja-JP"/>
                      </w:rPr>
                      <w:t>検索ページ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70880" behindDoc="0" locked="0" layoutInCell="1" allowOverlap="1" wp14:anchorId="7C168956" wp14:editId="079FB494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462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EF090A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168956" id="_x0000_s1209" type="#_x0000_t202" style="position:absolute;margin-left:0;margin-top:.1pt;width:82.45pt;height:29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" fillcolor="#c9f">
              <v:textbox inset="0,2.25mm,0,.7pt">
                <w:txbxContent>
                  <w:p w:rsidR="00765D50" w:rsidRPr="00730FB8" w:rsidRDefault="00765D50" w:rsidP="00EF090A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72928" behindDoc="0" locked="0" layoutInCell="1" allowOverlap="1" wp14:anchorId="14DF3E33" wp14:editId="5361F95A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463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464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6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66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67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6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6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DF3E33" id="_x0000_s1210" style="position:absolute;margin-left:307.5pt;margin-top:.05pt;width:164.85pt;height:29.3pt;z-index:25177292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">
              <v:group id="Group 164" o:spid="_x0000_s1211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<v:shape id="Text Box 165" o:spid="_x0000_s121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">
                  <v:textbox inset="5.85pt,.7pt,5.85pt,.7pt">
                    <w:txbxContent>
                      <w:p w:rsidR="00765D50" w:rsidRDefault="00765D50" w:rsidP="00EF090A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1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14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<v:shape id="Text Box 168" o:spid="_x0000_s1215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">
                  <v:textbox inset="5.85pt,.7pt,5.85pt,.7pt">
                    <w:txbxContent>
                      <w:p w:rsidR="00765D50" w:rsidRDefault="00765D50" w:rsidP="00EF090A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16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73952" behindDoc="0" locked="0" layoutInCell="1" allowOverlap="1" wp14:anchorId="70A7CED4" wp14:editId="70B692C0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470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471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72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7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74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7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7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A7CED4" id="_x0000_s1217" style="position:absolute;margin-left:575.8pt;margin-top:.1pt;width:119.05pt;height:29.3pt;z-index:251773952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">
              <v:group id="Group 171" o:spid="_x0000_s1218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<v:shape id="Text Box 172" o:spid="_x0000_s121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2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21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<v:shape id="Text Box 175" o:spid="_x0000_s1222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23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69856" behindDoc="0" locked="0" layoutInCell="1" allowOverlap="1" wp14:anchorId="2728B3C8" wp14:editId="5F85C603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477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478" name="Group 145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79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80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481" name="Group 148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8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83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28B3C8" id="_x0000_s1224" style="position:absolute;margin-left:575.8pt;margin-top:.1pt;width:119.05pt;height:29.3pt;z-index:251769856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">
              <v:group id="Group 145" o:spid="_x0000_s1225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<v:shape id="Text Box 146" o:spid="_x0000_s122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47" o:spid="_x0000_s122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48" o:spid="_x0000_s1228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<v:shape id="Text Box 149" o:spid="_x0000_s122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0" o:spid="_x0000_s123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D50" w:rsidRDefault="002B1D2A" w:rsidP="005432B6">
    <w:pPr>
      <w:pStyle w:val="a5"/>
    </w:pP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49728" behindDoc="0" locked="0" layoutInCell="1" allowOverlap="1" wp14:anchorId="750D3689" wp14:editId="16F20A53">
              <wp:simplePos x="0" y="0"/>
              <wp:positionH relativeFrom="column">
                <wp:posOffset>-989330</wp:posOffset>
              </wp:positionH>
              <wp:positionV relativeFrom="paragraph">
                <wp:posOffset>-113030</wp:posOffset>
              </wp:positionV>
              <wp:extent cx="7732395" cy="0"/>
              <wp:effectExtent l="0" t="19050" r="20955" b="19050"/>
              <wp:wrapNone/>
              <wp:docPr id="216" name="直線コネクタ 2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239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24C22A9" id="直線コネクタ 216" o:spid="_x0000_s1026" style="position:absolute;left:0;text-align:lef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7.9pt,-8.9pt" to="530.95pt,-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" strokecolor="black [3040]" strokeweight="2.25pt"/>
          </w:pict>
        </mc:Fallback>
      </mc:AlternateContent>
    </w:r>
    <w:r w:rsidRPr="002B1D2A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848704" behindDoc="0" locked="0" layoutInCell="1" allowOverlap="1" wp14:anchorId="14E8E870" wp14:editId="4629C13E">
              <wp:simplePos x="0" y="0"/>
              <wp:positionH relativeFrom="column">
                <wp:posOffset>-655955</wp:posOffset>
              </wp:positionH>
              <wp:positionV relativeFrom="paragraph">
                <wp:posOffset>-457200</wp:posOffset>
              </wp:positionV>
              <wp:extent cx="4519930" cy="323850"/>
              <wp:effectExtent l="0" t="0" r="0" b="0"/>
              <wp:wrapNone/>
              <wp:docPr id="215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D2A" w:rsidRPr="00732F70" w:rsidRDefault="002B1D2A" w:rsidP="002B1D2A">
                          <w:pPr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画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面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設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z w:val="40"/>
                              <w:szCs w:val="40"/>
                            </w:rPr>
                            <w:t>計</w:t>
                          </w:r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E8E870" id="_x0000_t202" coordsize="21600,21600" o:spt="202" path="m,l,21600r21600,l21600,xe">
              <v:stroke joinstyle="miter"/>
              <v:path gradientshapeok="t" o:connecttype="rect"/>
            </v:shapetype>
            <v:shape id="_x0000_s1231" type="#_x0000_t202" style="position:absolute;margin-left:-51.65pt;margin-top:-36pt;width:355.9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y4MvgIAAMQ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" filled="f" stroked="f">
              <v:textbox inset="5.85pt,.7pt,5.85pt,.7pt">
                <w:txbxContent>
                  <w:p w:rsidR="002B1D2A" w:rsidRPr="00732F70" w:rsidRDefault="002B1D2A" w:rsidP="002B1D2A">
                    <w:pPr>
                      <w:rPr>
                        <w:b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画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面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設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z w:val="40"/>
                        <w:szCs w:val="40"/>
                      </w:rPr>
                      <w:t>計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95456" behindDoc="0" locked="0" layoutInCell="1" allowOverlap="1" wp14:anchorId="494C0341" wp14:editId="0425A265">
              <wp:simplePos x="0" y="0"/>
              <wp:positionH relativeFrom="column">
                <wp:posOffset>1047115</wp:posOffset>
              </wp:positionH>
              <wp:positionV relativeFrom="paragraph">
                <wp:posOffset>1270</wp:posOffset>
              </wp:positionV>
              <wp:extent cx="2858135" cy="372110"/>
              <wp:effectExtent l="8890" t="10795" r="9525" b="7620"/>
              <wp:wrapNone/>
              <wp:docPr id="457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8135" cy="3721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AD7689" w:rsidRDefault="00765D50" w:rsidP="00EF090A">
                          <w:pPr>
                            <w:rPr>
                              <w:sz w:val="24"/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lang w:eastAsia="ja-JP"/>
                            </w:rPr>
                            <w:t>ユーザー詳細</w:t>
                          </w:r>
                          <w:r>
                            <w:rPr>
                              <w:sz w:val="24"/>
                              <w:lang w:eastAsia="ja-JP"/>
                            </w:rPr>
                            <w:t>ページ</w:t>
                          </w:r>
                        </w:p>
                      </w:txbxContent>
                    </wps:txbx>
                    <wps:bodyPr rot="0" vert="horz" wrap="square" lIns="7200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C0341" id="_x0000_s1232" type="#_x0000_t202" style="position:absolute;margin-left:82.45pt;margin-top:.1pt;width:225.05pt;height:29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">
              <v:textbox inset="2mm,2.25mm,0,.7pt">
                <w:txbxContent>
                  <w:p w:rsidR="00765D50" w:rsidRPr="00AD7689" w:rsidRDefault="00765D50" w:rsidP="00EF090A">
                    <w:pPr>
                      <w:rPr>
                        <w:sz w:val="24"/>
                        <w:lang w:eastAsia="ja-JP"/>
                      </w:rPr>
                    </w:pPr>
                    <w:r>
                      <w:rPr>
                        <w:rFonts w:hint="eastAsia"/>
                        <w:sz w:val="24"/>
                        <w:lang w:eastAsia="ja-JP"/>
                      </w:rPr>
                      <w:t>ユーザー詳細</w:t>
                    </w:r>
                    <w:r>
                      <w:rPr>
                        <w:sz w:val="24"/>
                        <w:lang w:eastAsia="ja-JP"/>
                      </w:rPr>
                      <w:t>ページ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794432" behindDoc="0" locked="0" layoutInCell="1" allowOverlap="1" wp14:anchorId="32D39EA3" wp14:editId="7B79918D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1047115" cy="372110"/>
              <wp:effectExtent l="9525" t="10795" r="10160" b="7620"/>
              <wp:wrapNone/>
              <wp:docPr id="458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115" cy="372110"/>
                      </a:xfrm>
                      <a:prstGeom prst="rect">
                        <a:avLst/>
                      </a:prstGeom>
                      <a:solidFill>
                        <a:srgbClr val="CC99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5D50" w:rsidRPr="00730FB8" w:rsidRDefault="00765D50" w:rsidP="00EF090A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lang w:eastAsia="ja-JP"/>
                            </w:rPr>
                            <w:t>画面名称</w:t>
                          </w:r>
                        </w:p>
                      </w:txbxContent>
                    </wps:txbx>
                    <wps:bodyPr rot="0" vert="horz" wrap="square" lIns="0" tIns="81000" rIns="0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39EA3" id="_x0000_s1233" type="#_x0000_t202" style="position:absolute;margin-left:0;margin-top:.1pt;width:82.45pt;height:29.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" fillcolor="#c9f">
              <v:textbox inset="0,2.25mm,0,.7pt">
                <w:txbxContent>
                  <w:p w:rsidR="00765D50" w:rsidRPr="00730FB8" w:rsidRDefault="00765D50" w:rsidP="00EF090A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rFonts w:hint="eastAsia"/>
                        <w:b/>
                        <w:sz w:val="24"/>
                        <w:lang w:eastAsia="ja-JP"/>
                      </w:rPr>
                      <w:t>画面名称</w:t>
                    </w:r>
                  </w:p>
                </w:txbxContent>
              </v:textbox>
            </v:shape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96480" behindDoc="0" locked="0" layoutInCell="1" allowOverlap="1" wp14:anchorId="01D1D339" wp14:editId="69A0F511">
              <wp:simplePos x="0" y="0"/>
              <wp:positionH relativeFrom="column">
                <wp:posOffset>3905250</wp:posOffset>
              </wp:positionH>
              <wp:positionV relativeFrom="paragraph">
                <wp:posOffset>635</wp:posOffset>
              </wp:positionV>
              <wp:extent cx="2093595" cy="372110"/>
              <wp:effectExtent l="9525" t="10160" r="11430" b="8255"/>
              <wp:wrapNone/>
              <wp:docPr id="496" name="Group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3595" cy="372110"/>
                        <a:chOff x="7958" y="2897"/>
                        <a:chExt cx="3258" cy="586"/>
                      </a:xfrm>
                    </wpg:grpSpPr>
                    <wpg:grpSp>
                      <wpg:cNvPr id="497" name="Group 164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49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辻</w:t>
                              </w:r>
                              <w:r>
                                <w:rPr>
                                  <w:lang w:eastAsia="ja-JP"/>
                                </w:rPr>
                                <w:t xml:space="preserve">　亮太</w:t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49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作成者名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00" name="Group 167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0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Default="00765D50" w:rsidP="00EF090A"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PRINTDATE  \@ "yyyy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年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MM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月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dd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日</w:instrTex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instrText>"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2018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年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07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月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11</w:t>
                              </w:r>
                              <w:r w:rsidR="00903440">
                                <w:rPr>
                                  <w:rFonts w:ascii="Times New Roman" w:hAnsi="Times New Roman" w:hint="eastAsia"/>
                                  <w:noProof/>
                                  <w:szCs w:val="21"/>
                                </w:rPr>
                                <w:t>日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0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最終印刷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D1D339" id="_x0000_s1234" style="position:absolute;margin-left:307.5pt;margin-top:.05pt;width:164.85pt;height:29.3pt;z-index:251796480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">
              <v:group id="Group 164" o:spid="_x0000_s1235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TQ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C+fIG/M+EIyM0vAAAA//8DAFBLAQItABQABgAIAAAAIQDb4fbL7gAAAIUBAAATAAAAAAAA&#10;AAAAAAAAAAAAAABbQ29udGVudF9UeXBlc10ueG1sUEsBAi0AFAAGAAgAAAAhAFr0LFu/AAAAFQEA&#10;AAsAAAAAAAAAAAAAAAAAHwEAAF9yZWxzLy5yZWxzUEsBAi0AFAAGAAgAAAAhAEFJNCvHAAAA3AAA&#10;AA8AAAAAAAAAAAAAAAAABwIAAGRycy9kb3ducmV2LnhtbFBLBQYAAAAAAwADALcAAAD7AgAAAAA=&#10;">
                <v:shape id="Text Box 165" o:spid="_x0000_s123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">
                  <v:textbox inset="5.85pt,.7pt,5.85pt,.7pt">
                    <w:txbxContent>
                      <w:p w:rsidR="00765D50" w:rsidRDefault="00765D50" w:rsidP="00EF090A">
                        <w:pPr>
                          <w:jc w:val="center"/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辻</w:t>
                        </w:r>
                        <w:r>
                          <w:rPr>
                            <w:lang w:eastAsia="ja-JP"/>
                          </w:rPr>
                          <w:t xml:space="preserve">　亮太</w:t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166" o:spid="_x0000_s123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作成者名</w:t>
                        </w:r>
                        <w:proofErr w:type="spellEnd"/>
                      </w:p>
                    </w:txbxContent>
                  </v:textbox>
                </v:shape>
              </v:group>
              <v:group id="Group 167" o:spid="_x0000_s1238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<v:shape id="Text Box 168" o:spid="_x0000_s1239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">
                  <v:textbox inset="5.85pt,.7pt,5.85pt,.7pt">
                    <w:txbxContent>
                      <w:p w:rsidR="00765D50" w:rsidRDefault="00765D50" w:rsidP="00EF090A"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PRINTDATE  \@ "yyyy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年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MM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月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dd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日</w:instrTex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instrText>"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2018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年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07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月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11</w:t>
                        </w:r>
                        <w:r w:rsidR="00903440">
                          <w:rPr>
                            <w:rFonts w:ascii="Times New Roman" w:hAnsi="Times New Roman" w:hint="eastAsia"/>
                            <w:noProof/>
                            <w:szCs w:val="21"/>
                          </w:rPr>
                          <w:t>日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69" o:spid="_x0000_s1240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7F0A12">
                          <w:rPr>
                            <w:rFonts w:hint="eastAsia"/>
                            <w:b/>
                          </w:rPr>
                          <w:t>最終印刷</w:t>
                        </w:r>
                        <w:proofErr w:type="spellEnd"/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97504" behindDoc="0" locked="0" layoutInCell="1" allowOverlap="1" wp14:anchorId="5EE67254" wp14:editId="49BCF999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03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04" name="Group 171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05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0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07" name="Group 174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08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EF090A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09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EF090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E67254" id="_x0000_s1241" style="position:absolute;margin-left:575.8pt;margin-top:.1pt;width:119.05pt;height:29.3pt;z-index:251797504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">
              <v:group id="Group 171" o:spid="_x0000_s1242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<v:shape id="Text Box 172" o:spid="_x0000_s124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3" o:spid="_x0000_s124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74" o:spid="_x0000_s1245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<v:shape id="Text Box 175" o:spid="_x0000_s1246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">
                  <v:textbox inset="5.85pt,.7pt,5.85pt,.7pt">
                    <w:txbxContent>
                      <w:p w:rsidR="00765D50" w:rsidRPr="000B5B01" w:rsidRDefault="00765D50" w:rsidP="00EF090A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76" o:spid="_x0000_s1247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" fillcolor="#c9f">
                  <v:textbox inset="5.85pt,.7pt,5.85pt,.7pt">
                    <w:txbxContent>
                      <w:p w:rsidR="00765D50" w:rsidRPr="007F0A12" w:rsidRDefault="00765D50" w:rsidP="00EF090A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  <w:r w:rsidR="00765D50"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793408" behindDoc="0" locked="0" layoutInCell="1" allowOverlap="1" wp14:anchorId="71C050CD" wp14:editId="79E8A9BA">
              <wp:simplePos x="0" y="0"/>
              <wp:positionH relativeFrom="column">
                <wp:posOffset>7312660</wp:posOffset>
              </wp:positionH>
              <wp:positionV relativeFrom="paragraph">
                <wp:posOffset>1270</wp:posOffset>
              </wp:positionV>
              <wp:extent cx="1511935" cy="372110"/>
              <wp:effectExtent l="6985" t="10795" r="5080" b="7620"/>
              <wp:wrapNone/>
              <wp:docPr id="510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11935" cy="372110"/>
                        <a:chOff x="7958" y="2897"/>
                        <a:chExt cx="3258" cy="586"/>
                      </a:xfrm>
                    </wpg:grpSpPr>
                    <wpg:grpSp>
                      <wpg:cNvPr id="511" name="Group 145"/>
                      <wpg:cNvGrpSpPr>
                        <a:grpSpLocks/>
                      </wpg:cNvGrpSpPr>
                      <wpg:grpSpPr bwMode="auto">
                        <a:xfrm>
                          <a:off x="7958" y="2897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12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INFO  RevNum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13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Rev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  <wpg:grpSp>
                      <wpg:cNvPr id="514" name="Group 148"/>
                      <wpg:cNvGrpSpPr>
                        <a:grpSpLocks/>
                      </wpg:cNvGrpSpPr>
                      <wpg:grpSpPr bwMode="auto">
                        <a:xfrm>
                          <a:off x="7958" y="3190"/>
                          <a:ext cx="3258" cy="293"/>
                          <a:chOff x="7958" y="2897"/>
                          <a:chExt cx="3258" cy="293"/>
                        </a:xfrm>
                      </wpg:grpSpPr>
                      <wps:wsp>
                        <wps:cNvPr id="515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897"/>
                            <a:ext cx="1991" cy="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0B5B01" w:rsidRDefault="00765D50" w:rsidP="008214E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separate"/>
                              </w:r>
                              <w:r w:rsidR="00903440">
                                <w:rPr>
                                  <w:rFonts w:ascii="Times New Roman" w:hAnsi="Times New Roman"/>
                                  <w:noProof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516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2897"/>
                            <a:ext cx="1267" cy="293"/>
                          </a:xfrm>
                          <a:prstGeom prst="rect">
                            <a:avLst/>
                          </a:prstGeom>
                          <a:solidFill>
                            <a:srgbClr val="CC99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5D50" w:rsidRPr="007F0A12" w:rsidRDefault="00765D50" w:rsidP="008214E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F0A12">
                                <w:rPr>
                                  <w:rFonts w:hint="eastAsia"/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C050CD" id="_x0000_s1248" style="position:absolute;margin-left:575.8pt;margin-top:.1pt;width:119.05pt;height:29.3pt;z-index:251793408" coordorigin="7958,2897" coordsize="3258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">
              <v:group id="Group 145" o:spid="_x0000_s1249" style="position:absolute;left:7958;top:2897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<v:shape id="Text Box 146" o:spid="_x0000_s1250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INFO  RevNum  \* MERGEFORMAT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szCs w:val="21"/>
                          </w:rPr>
                          <w:t>49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47" o:spid="_x0000_s1251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Rev</w:t>
                        </w:r>
                      </w:p>
                    </w:txbxContent>
                  </v:textbox>
                </v:shape>
              </v:group>
              <v:group id="Group 148" o:spid="_x0000_s1252" style="position:absolute;left:7958;top:3190;width:3258;height:293" coordorigin="7958,2897" coordsize="325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<v:shape id="Text Box 149" o:spid="_x0000_s1253" type="#_x0000_t202" style="position:absolute;left:9225;top:2897;width:19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">
                  <v:textbox inset="5.85pt,.7pt,5.85pt,.7pt">
                    <w:txbxContent>
                      <w:p w:rsidR="00765D50" w:rsidRPr="000B5B01" w:rsidRDefault="00765D50" w:rsidP="008214E5">
                        <w:pPr>
                          <w:jc w:val="center"/>
                        </w:pP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PAGE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t>/</w:t>
                        </w:r>
                        <w:r>
                          <w:rPr>
                            <w:rFonts w:ascii="Times New Roman" w:hAnsi="Times New Roman"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instrText xml:space="preserve"> NUMPAGES </w:instrTex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separate"/>
                        </w:r>
                        <w:r w:rsidR="00903440">
                          <w:rPr>
                            <w:rFonts w:ascii="Times New Roman" w:hAnsi="Times New Roman"/>
                            <w:noProof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0" o:spid="_x0000_s1254" type="#_x0000_t202" style="position:absolute;left:7958;top:2897;width:12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" fillcolor="#c9f">
                  <v:textbox inset="5.85pt,.7pt,5.85pt,.7pt">
                    <w:txbxContent>
                      <w:p w:rsidR="00765D50" w:rsidRPr="007F0A12" w:rsidRDefault="00765D50" w:rsidP="008214E5">
                        <w:pPr>
                          <w:jc w:val="center"/>
                          <w:rPr>
                            <w:b/>
                          </w:rPr>
                        </w:pPr>
                        <w:r w:rsidRPr="007F0A12">
                          <w:rPr>
                            <w:rFonts w:hint="eastAsia"/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3E3C"/>
    <w:multiLevelType w:val="hybridMultilevel"/>
    <w:tmpl w:val="DF0A1098"/>
    <w:lvl w:ilvl="0" w:tplc="BBF06C30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5D1637B"/>
    <w:multiLevelType w:val="hybridMultilevel"/>
    <w:tmpl w:val="C5201634"/>
    <w:lvl w:ilvl="0" w:tplc="6270D6D2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4064763F"/>
    <w:multiLevelType w:val="hybridMultilevel"/>
    <w:tmpl w:val="ACF4966E"/>
    <w:lvl w:ilvl="0" w:tplc="3582120C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41767AF8"/>
    <w:multiLevelType w:val="hybridMultilevel"/>
    <w:tmpl w:val="D2F49390"/>
    <w:lvl w:ilvl="0" w:tplc="9AF641F6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653A2691"/>
    <w:multiLevelType w:val="hybridMultilevel"/>
    <w:tmpl w:val="B344A5EC"/>
    <w:lvl w:ilvl="0" w:tplc="AB44ECDE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68345644"/>
    <w:multiLevelType w:val="hybridMultilevel"/>
    <w:tmpl w:val="7132F500"/>
    <w:lvl w:ilvl="0" w:tplc="7D6E7198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6E21319E"/>
    <w:multiLevelType w:val="hybridMultilevel"/>
    <w:tmpl w:val="A8321052"/>
    <w:lvl w:ilvl="0" w:tplc="31C01FD6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dirty"/>
  <w:attachedTemplate r:id="rId1"/>
  <w:defaultTabStop w:val="720"/>
  <w:drawingGridHorizontalSpacing w:val="123"/>
  <w:displayHorizontalDrawingGridEvery w:val="2"/>
  <w:displayVerticalDrawingGridEvery w:val="2"/>
  <w:characterSpacingControl w:val="doNotCompress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E8"/>
    <w:rsid w:val="00034C48"/>
    <w:rsid w:val="00070B4B"/>
    <w:rsid w:val="000F398F"/>
    <w:rsid w:val="00102AB2"/>
    <w:rsid w:val="00135049"/>
    <w:rsid w:val="00172A2A"/>
    <w:rsid w:val="00175B5C"/>
    <w:rsid w:val="00181D54"/>
    <w:rsid w:val="001B1BA2"/>
    <w:rsid w:val="002037BE"/>
    <w:rsid w:val="00241721"/>
    <w:rsid w:val="00275785"/>
    <w:rsid w:val="002933C6"/>
    <w:rsid w:val="002A0B0C"/>
    <w:rsid w:val="002B1D2A"/>
    <w:rsid w:val="003574E8"/>
    <w:rsid w:val="00363197"/>
    <w:rsid w:val="0037393A"/>
    <w:rsid w:val="00395E34"/>
    <w:rsid w:val="003B68EC"/>
    <w:rsid w:val="003B7072"/>
    <w:rsid w:val="00440040"/>
    <w:rsid w:val="0046016F"/>
    <w:rsid w:val="0047682B"/>
    <w:rsid w:val="004A686E"/>
    <w:rsid w:val="004B33CB"/>
    <w:rsid w:val="004B7EB6"/>
    <w:rsid w:val="004D5787"/>
    <w:rsid w:val="00533CBE"/>
    <w:rsid w:val="005432B6"/>
    <w:rsid w:val="00552DF1"/>
    <w:rsid w:val="00571A18"/>
    <w:rsid w:val="005D0679"/>
    <w:rsid w:val="005E28D4"/>
    <w:rsid w:val="00604DCB"/>
    <w:rsid w:val="00633F8C"/>
    <w:rsid w:val="006421C1"/>
    <w:rsid w:val="0064632A"/>
    <w:rsid w:val="006A7B1C"/>
    <w:rsid w:val="007369B3"/>
    <w:rsid w:val="00757283"/>
    <w:rsid w:val="00765D50"/>
    <w:rsid w:val="00793BD2"/>
    <w:rsid w:val="007A6E1B"/>
    <w:rsid w:val="007B4E87"/>
    <w:rsid w:val="007B58D0"/>
    <w:rsid w:val="007C4B8D"/>
    <w:rsid w:val="00803B47"/>
    <w:rsid w:val="008110E3"/>
    <w:rsid w:val="00811C48"/>
    <w:rsid w:val="008214E5"/>
    <w:rsid w:val="00825C4F"/>
    <w:rsid w:val="0084406D"/>
    <w:rsid w:val="00852793"/>
    <w:rsid w:val="00855F73"/>
    <w:rsid w:val="008A32D5"/>
    <w:rsid w:val="008B3115"/>
    <w:rsid w:val="008F7B03"/>
    <w:rsid w:val="00903440"/>
    <w:rsid w:val="00924C80"/>
    <w:rsid w:val="009252C2"/>
    <w:rsid w:val="0094589C"/>
    <w:rsid w:val="00956670"/>
    <w:rsid w:val="0096719C"/>
    <w:rsid w:val="009A19B2"/>
    <w:rsid w:val="009C20B7"/>
    <w:rsid w:val="009E155E"/>
    <w:rsid w:val="009F0AE6"/>
    <w:rsid w:val="00A228FC"/>
    <w:rsid w:val="00A22B37"/>
    <w:rsid w:val="00A2452D"/>
    <w:rsid w:val="00A51B87"/>
    <w:rsid w:val="00A52904"/>
    <w:rsid w:val="00A938CA"/>
    <w:rsid w:val="00AB696D"/>
    <w:rsid w:val="00B04051"/>
    <w:rsid w:val="00B06F0E"/>
    <w:rsid w:val="00B0707E"/>
    <w:rsid w:val="00B428B8"/>
    <w:rsid w:val="00B46231"/>
    <w:rsid w:val="00B84F74"/>
    <w:rsid w:val="00BC1861"/>
    <w:rsid w:val="00BD2416"/>
    <w:rsid w:val="00C11B6B"/>
    <w:rsid w:val="00C16E34"/>
    <w:rsid w:val="00C36B1B"/>
    <w:rsid w:val="00C46C8F"/>
    <w:rsid w:val="00C770F2"/>
    <w:rsid w:val="00CA2F87"/>
    <w:rsid w:val="00CF17E5"/>
    <w:rsid w:val="00CF283B"/>
    <w:rsid w:val="00D042D5"/>
    <w:rsid w:val="00D04347"/>
    <w:rsid w:val="00D35EF0"/>
    <w:rsid w:val="00D72F94"/>
    <w:rsid w:val="00DD136E"/>
    <w:rsid w:val="00DD3B11"/>
    <w:rsid w:val="00DE19F1"/>
    <w:rsid w:val="00DE5710"/>
    <w:rsid w:val="00E077E5"/>
    <w:rsid w:val="00E65F28"/>
    <w:rsid w:val="00E713C1"/>
    <w:rsid w:val="00EB1F1C"/>
    <w:rsid w:val="00EE4CF6"/>
    <w:rsid w:val="00EF090A"/>
    <w:rsid w:val="00F045AE"/>
    <w:rsid w:val="00F54FE8"/>
    <w:rsid w:val="00F56A01"/>
    <w:rsid w:val="00F72DA2"/>
    <w:rsid w:val="00FD6E4C"/>
    <w:rsid w:val="00FE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4A2A2969"/>
  <w15:docId w15:val="{71FEDF9D-961A-46E7-AA7F-1977AED0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6A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574E8"/>
    <w:pPr>
      <w:spacing w:after="0" w:line="240" w:lineRule="auto"/>
    </w:pPr>
    <w:rPr>
      <w:lang w:eastAsia="ja-JP"/>
    </w:rPr>
  </w:style>
  <w:style w:type="character" w:customStyle="1" w:styleId="a4">
    <w:name w:val="行間詰め (文字)"/>
    <w:basedOn w:val="a0"/>
    <w:link w:val="a3"/>
    <w:uiPriority w:val="1"/>
    <w:rsid w:val="003574E8"/>
    <w:rPr>
      <w:lang w:eastAsia="ja-JP"/>
    </w:rPr>
  </w:style>
  <w:style w:type="paragraph" w:styleId="a5">
    <w:name w:val="header"/>
    <w:basedOn w:val="a"/>
    <w:link w:val="a6"/>
    <w:uiPriority w:val="99"/>
    <w:unhideWhenUsed/>
    <w:rsid w:val="003574E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3574E8"/>
  </w:style>
  <w:style w:type="paragraph" w:styleId="a7">
    <w:name w:val="footer"/>
    <w:basedOn w:val="a"/>
    <w:link w:val="a8"/>
    <w:uiPriority w:val="99"/>
    <w:unhideWhenUsed/>
    <w:rsid w:val="003574E8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3574E8"/>
  </w:style>
  <w:style w:type="table" w:styleId="a9">
    <w:name w:val="Table Grid"/>
    <w:basedOn w:val="a1"/>
    <w:rsid w:val="008214E5"/>
    <w:pPr>
      <w:widowControl w:val="0"/>
      <w:spacing w:after="0" w:line="240" w:lineRule="auto"/>
      <w:jc w:val="both"/>
    </w:pPr>
    <w:rPr>
      <w:rFonts w:ascii="Century" w:eastAsia="ＭＳ 明朝" w:hAnsi="Century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95E34"/>
    <w:pPr>
      <w:ind w:leftChars="400" w:left="840"/>
    </w:pPr>
  </w:style>
  <w:style w:type="paragraph" w:styleId="ab">
    <w:name w:val="Balloon Text"/>
    <w:basedOn w:val="a"/>
    <w:link w:val="ac"/>
    <w:uiPriority w:val="99"/>
    <w:semiHidden/>
    <w:unhideWhenUsed/>
    <w:rsid w:val="0090344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吹き出し (文字)"/>
    <w:basedOn w:val="a0"/>
    <w:link w:val="ab"/>
    <w:uiPriority w:val="99"/>
    <w:semiHidden/>
    <w:rsid w:val="0090344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8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eader" Target="header10.xml"/><Relationship Id="rId2" Type="http://schemas.openxmlformats.org/officeDocument/2006/relationships/customXml" Target="../customXml/item1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header" Target="header1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header" Target="header9.xml"/><Relationship Id="rId28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header" Target="header1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41\EnNormal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D780146336E43D6AC0633A561884B1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6C2DAE0-E96B-42E5-AB9B-687E6CA37E17}"/>
      </w:docPartPr>
      <w:docPartBody>
        <w:p w:rsidR="00722FE9" w:rsidRDefault="009D3319" w:rsidP="009D3319">
          <w:pPr>
            <w:pStyle w:val="9D780146336E43D6AC0633A561884B1B"/>
          </w:pPr>
          <w:r>
            <w:rPr>
              <w:color w:val="2E74B5" w:themeColor="accent1" w:themeShade="BF"/>
              <w:sz w:val="24"/>
              <w:szCs w:val="24"/>
              <w:lang w:val="ja-JP"/>
            </w:rPr>
            <w:t>[会社名]</w:t>
          </w:r>
        </w:p>
      </w:docPartBody>
    </w:docPart>
    <w:docPart>
      <w:docPartPr>
        <w:name w:val="FD820B47AAB34C348EC67A6A27F8934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3878E8F-2F08-4F39-9AB9-342BA95572E1}"/>
      </w:docPartPr>
      <w:docPartBody>
        <w:p w:rsidR="00722FE9" w:rsidRDefault="009D3319" w:rsidP="009D3319">
          <w:pPr>
            <w:pStyle w:val="FD820B47AAB34C348EC67A6A27F8934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[文書のタイトル]</w:t>
          </w:r>
        </w:p>
      </w:docPartBody>
    </w:docPart>
    <w:docPart>
      <w:docPartPr>
        <w:name w:val="39706FA4FFEB44F398FEF30E97E1717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8FEDDE4-880C-4CC6-9D51-53A9594E997B}"/>
      </w:docPartPr>
      <w:docPartBody>
        <w:p w:rsidR="00722FE9" w:rsidRDefault="009D3319" w:rsidP="009D3319">
          <w:pPr>
            <w:pStyle w:val="39706FA4FFEB44F398FEF30E97E17174"/>
          </w:pPr>
          <w:r>
            <w:rPr>
              <w:color w:val="2E74B5" w:themeColor="accent1" w:themeShade="BF"/>
              <w:sz w:val="24"/>
              <w:szCs w:val="24"/>
              <w:lang w:val="ja-JP"/>
            </w:rPr>
            <w:t>[文書のサブタイトル]</w:t>
          </w:r>
        </w:p>
      </w:docPartBody>
    </w:docPart>
    <w:docPart>
      <w:docPartPr>
        <w:name w:val="58804905B3444304B5E1726B18B67CA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538389E-F525-4C11-89E3-BF1170012A76}"/>
      </w:docPartPr>
      <w:docPartBody>
        <w:p w:rsidR="00722FE9" w:rsidRDefault="009D3319" w:rsidP="009D3319">
          <w:pPr>
            <w:pStyle w:val="58804905B3444304B5E1726B18B67CA4"/>
          </w:pPr>
          <w:r>
            <w:rPr>
              <w:color w:val="5B9BD5" w:themeColor="accent1"/>
              <w:sz w:val="28"/>
              <w:szCs w:val="28"/>
              <w:lang w:val="ja-JP"/>
            </w:rPr>
            <w:t>[作成者名]</w:t>
          </w:r>
        </w:p>
      </w:docPartBody>
    </w:docPart>
    <w:docPart>
      <w:docPartPr>
        <w:name w:val="289FD55ABF1D47A48CBDCEB26D57936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F93F8C5-2858-41CE-8DA7-5DD508D980A8}"/>
      </w:docPartPr>
      <w:docPartBody>
        <w:p w:rsidR="00722FE9" w:rsidRDefault="009D3319" w:rsidP="009D3319">
          <w:pPr>
            <w:pStyle w:val="289FD55ABF1D47A48CBDCEB26D57936D"/>
          </w:pPr>
          <w:r>
            <w:rPr>
              <w:color w:val="5B9BD5" w:themeColor="accent1"/>
              <w:sz w:val="28"/>
              <w:szCs w:val="28"/>
              <w:lang w:val="ja-JP"/>
            </w:rPr>
            <w:t>[日付]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319"/>
    <w:rsid w:val="0025012D"/>
    <w:rsid w:val="00381FEF"/>
    <w:rsid w:val="004A3BF5"/>
    <w:rsid w:val="006931D8"/>
    <w:rsid w:val="00722FE9"/>
    <w:rsid w:val="009D3319"/>
    <w:rsid w:val="00CB0F84"/>
    <w:rsid w:val="00D1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D780146336E43D6AC0633A561884B1B">
    <w:name w:val="9D780146336E43D6AC0633A561884B1B"/>
    <w:rsid w:val="009D3319"/>
    <w:pPr>
      <w:widowControl w:val="0"/>
      <w:jc w:val="both"/>
    </w:pPr>
  </w:style>
  <w:style w:type="paragraph" w:customStyle="1" w:styleId="FD820B47AAB34C348EC67A6A27F89349">
    <w:name w:val="FD820B47AAB34C348EC67A6A27F89349"/>
    <w:rsid w:val="009D3319"/>
    <w:pPr>
      <w:widowControl w:val="0"/>
      <w:jc w:val="both"/>
    </w:pPr>
  </w:style>
  <w:style w:type="paragraph" w:customStyle="1" w:styleId="39706FA4FFEB44F398FEF30E97E17174">
    <w:name w:val="39706FA4FFEB44F398FEF30E97E17174"/>
    <w:rsid w:val="009D3319"/>
    <w:pPr>
      <w:widowControl w:val="0"/>
      <w:jc w:val="both"/>
    </w:pPr>
  </w:style>
  <w:style w:type="paragraph" w:customStyle="1" w:styleId="58804905B3444304B5E1726B18B67CA4">
    <w:name w:val="58804905B3444304B5E1726B18B67CA4"/>
    <w:rsid w:val="009D3319"/>
    <w:pPr>
      <w:widowControl w:val="0"/>
      <w:jc w:val="both"/>
    </w:pPr>
  </w:style>
  <w:style w:type="paragraph" w:customStyle="1" w:styleId="289FD55ABF1D47A48CBDCEB26D57936D">
    <w:name w:val="289FD55ABF1D47A48CBDCEB26D57936D"/>
    <w:rsid w:val="009D3319"/>
    <w:pPr>
      <w:widowControl w:val="0"/>
      <w:jc w:val="both"/>
    </w:pPr>
  </w:style>
  <w:style w:type="paragraph" w:customStyle="1" w:styleId="99E1B81FB37243A790616270C0CB9393">
    <w:name w:val="99E1B81FB37243A790616270C0CB9393"/>
    <w:rsid w:val="009D3319"/>
    <w:pPr>
      <w:widowControl w:val="0"/>
      <w:jc w:val="both"/>
    </w:pPr>
  </w:style>
  <w:style w:type="paragraph" w:customStyle="1" w:styleId="CA57D63CB9AE40D888A0C34A4CE977FC">
    <w:name w:val="CA57D63CB9AE40D888A0C34A4CE977FC"/>
    <w:rsid w:val="009D331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F5544-19F3-48CA-9C63-10F1717A7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EnNormal</Template>
  <TotalTime>5723</TotalTime>
  <Pages>10</Pages>
  <Words>220</Words>
  <Characters>1255</Characters>
  <Application>Microsoft Office Word</Application>
  <DocSecurity>0</DocSecurity>
  <Lines>10</Lines>
  <Paragraphs>2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画面コンテンツ設計</vt:lpstr>
      <vt:lpstr/>
    </vt:vector>
  </TitlesOfParts>
  <Company>Microsoft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画面コンテンツ設計</dc:title>
  <dc:subject/>
  <dc:creator>ohs70249</dc:creator>
  <cp:keywords/>
  <dc:description/>
  <cp:lastModifiedBy>細見 祐</cp:lastModifiedBy>
  <cp:revision>50</cp:revision>
  <cp:lastPrinted>2018-07-11T00:42:00Z</cp:lastPrinted>
  <dcterms:created xsi:type="dcterms:W3CDTF">2018-07-05T20:07:00Z</dcterms:created>
  <dcterms:modified xsi:type="dcterms:W3CDTF">2018-07-11T00:45:00Z</dcterms:modified>
</cp:coreProperties>
</file>