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 w:displacedByCustomXml="next"/>
    <w:bookmarkEnd w:id="0" w:displacedByCustomXml="next"/>
    <w:sdt>
      <w:sdtPr>
        <w:id w:val="858402247"/>
        <w:docPartObj>
          <w:docPartGallery w:val="Cover Pages"/>
          <w:docPartUnique/>
        </w:docPartObj>
      </w:sdtPr>
      <w:sdtEndPr/>
      <w:sdtContent>
        <w:p w:rsidR="003574E8" w:rsidRDefault="003574E8" w:rsidP="008214E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3574E8">
            <w:sdt>
              <w:sdtPr>
                <w:rPr>
                  <w:rFonts w:hint="eastAsia"/>
                  <w:color w:val="365F91" w:themeColor="accent1" w:themeShade="BF"/>
                  <w:sz w:val="24"/>
                  <w:szCs w:val="24"/>
                </w:rPr>
                <w:alias w:val="会社"/>
                <w:id w:val="13406915"/>
                <w:placeholder>
                  <w:docPart w:val="9D780146336E43D6AC0633A561884B1B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574E8" w:rsidRDefault="00F90643" w:rsidP="00F90643">
                    <w:pPr>
                      <w:pStyle w:val="a3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[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会社名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]</w:t>
                    </w:r>
                  </w:p>
                </w:tc>
              </w:sdtContent>
            </w:sdt>
          </w:tr>
          <w:tr w:rsidR="003574E8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72"/>
                    <w:szCs w:val="72"/>
                  </w:rPr>
                  <w:alias w:val="タイトル"/>
                  <w:id w:val="13406919"/>
                  <w:placeholder>
                    <w:docPart w:val="FD820B47AAB34C348EC67A6A27F8934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3574E8" w:rsidRDefault="00AC2678" w:rsidP="008214E5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72"/>
                        <w:szCs w:val="72"/>
                      </w:rPr>
                      <w:t>画面コンテンツ設計</w:t>
                    </w:r>
                  </w:p>
                </w:sdtContent>
              </w:sdt>
            </w:tc>
          </w:tr>
          <w:tr w:rsidR="003574E8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サブタイトル"/>
                <w:id w:val="13406923"/>
                <w:placeholder>
                  <w:docPart w:val="39706FA4FFEB44F398FEF30E97E17174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574E8" w:rsidRDefault="00F90643" w:rsidP="00F90643">
                    <w:pPr>
                      <w:pStyle w:val="a3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[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文書のサブタイトル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3574E8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作成者"/>
                  <w:id w:val="13406928"/>
                  <w:placeholder>
                    <w:docPart w:val="58804905B3444304B5E1726B18B67CA4"/>
                  </w:placeholder>
                  <w:showingPlcHdr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3574E8" w:rsidRDefault="00F90643" w:rsidP="008214E5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[</w:t>
                    </w:r>
                    <w:r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作成者名</w:t>
                    </w:r>
                    <w:r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]</w:t>
                    </w:r>
                  </w:p>
                </w:sdtContent>
              </w:sdt>
              <w:p w:rsidR="003574E8" w:rsidRDefault="00407A5C" w:rsidP="00181D54">
                <w:pPr>
                  <w:pStyle w:val="a3"/>
                  <w:tabs>
                    <w:tab w:val="left" w:pos="2950"/>
                  </w:tabs>
                  <w:rPr>
                    <w:color w:val="4F81BD" w:themeColor="accent1"/>
                    <w:sz w:val="28"/>
                    <w:szCs w:val="28"/>
                  </w:rPr>
                </w:pPr>
                <w:sdt>
                  <w:sdtPr>
                    <w:rPr>
                      <w:color w:val="4F81BD" w:themeColor="accent1"/>
                      <w:sz w:val="28"/>
                      <w:szCs w:val="28"/>
                    </w:rPr>
                    <w:alias w:val="日付"/>
                    <w:tag w:val="日付"/>
                    <w:id w:val="13406932"/>
                    <w:placeholder>
                      <w:docPart w:val="289FD55ABF1D47A48CBDCEB26D57936D"/>
                    </w:placeholder>
                    <w:showingPlcHdr/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yyyy年M月d日"/>
                      <w:lid w:val="ja-JP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F90643"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[</w:t>
                    </w:r>
                    <w:r w:rsidR="00F90643"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日付</w:t>
                    </w:r>
                    <w:r w:rsidR="00F90643"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]</w:t>
                    </w:r>
                  </w:sdtContent>
                </w:sdt>
                <w:r w:rsidR="00181D54">
                  <w:rPr>
                    <w:color w:val="4F81BD" w:themeColor="accent1"/>
                    <w:sz w:val="28"/>
                    <w:szCs w:val="28"/>
                  </w:rPr>
                  <w:tab/>
                </w:r>
              </w:p>
              <w:p w:rsidR="003574E8" w:rsidRDefault="003574E8" w:rsidP="008214E5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7A6E1B" w:rsidRDefault="003574E8">
          <w:r>
            <w:rPr>
              <w:lang w:eastAsia="ja-JP"/>
            </w:rPr>
            <w:br w:type="page"/>
          </w:r>
        </w:p>
        <w:p w:rsidR="00D72F94" w:rsidRPr="00D72F94" w:rsidRDefault="00D72F94" w:rsidP="008214E5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1A0A96" w:rsidRDefault="00DE7AF8" w:rsidP="00575458">
          <w:pPr>
            <w:spacing w:line="240" w:lineRule="auto"/>
            <w:rPr>
              <w:sz w:val="36"/>
              <w:szCs w:val="36"/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29920" behindDoc="0" locked="0" layoutInCell="1" allowOverlap="1" wp14:anchorId="7742713F" wp14:editId="4AFF6FB4">
                    <wp:simplePos x="0" y="0"/>
                    <wp:positionH relativeFrom="column">
                      <wp:posOffset>2193290</wp:posOffset>
                    </wp:positionH>
                    <wp:positionV relativeFrom="paragraph">
                      <wp:posOffset>1964690</wp:posOffset>
                    </wp:positionV>
                    <wp:extent cx="330200" cy="335280"/>
                    <wp:effectExtent l="0" t="0" r="0" b="7620"/>
                    <wp:wrapSquare wrapText="bothSides"/>
                    <wp:docPr id="519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8182A7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2" o:spid="_x0000_s1026" type="#_x0000_t202" style="position:absolute;margin-left:172.7pt;margin-top:154.7pt;width:26pt;height:26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35040" behindDoc="0" locked="0" layoutInCell="1" allowOverlap="1" wp14:anchorId="446D22EF" wp14:editId="29E1FCCC">
                    <wp:simplePos x="0" y="0"/>
                    <wp:positionH relativeFrom="column">
                      <wp:posOffset>2186305</wp:posOffset>
                    </wp:positionH>
                    <wp:positionV relativeFrom="paragraph">
                      <wp:posOffset>3162935</wp:posOffset>
                    </wp:positionV>
                    <wp:extent cx="330200" cy="335280"/>
                    <wp:effectExtent l="0" t="0" r="0" b="7620"/>
                    <wp:wrapSquare wrapText="bothSides"/>
                    <wp:docPr id="522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4"/>
                                    </mc:Choice>
                                    <mc:Fallback>
                                      <w:t>⑤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8D0B86" id="_x0000_s1027" type="#_x0000_t202" style="position:absolute;margin-left:172.15pt;margin-top:249.05pt;width:26pt;height:26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4"/>
                              </mc:Choice>
                              <mc:Fallback>
                                <w:t>⑤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A2AB7"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27872" behindDoc="0" locked="0" layoutInCell="1" allowOverlap="1" wp14:anchorId="5DABED02" wp14:editId="27B049D5">
                    <wp:simplePos x="0" y="0"/>
                    <wp:positionH relativeFrom="column">
                      <wp:posOffset>2190471</wp:posOffset>
                    </wp:positionH>
                    <wp:positionV relativeFrom="paragraph">
                      <wp:posOffset>1587640</wp:posOffset>
                    </wp:positionV>
                    <wp:extent cx="330200" cy="379730"/>
                    <wp:effectExtent l="0" t="0" r="0" b="1270"/>
                    <wp:wrapSquare wrapText="bothSides"/>
                    <wp:docPr id="518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797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 w:rsidRPr="00F045AE"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49DF50" id="_x0000_s1028" type="#_x0000_t202" style="position:absolute;margin-left:172.5pt;margin-top:125pt;width:26pt;height:29.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 w:rsidRPr="00F045AE"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A2AB7"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31968" behindDoc="0" locked="0" layoutInCell="1" allowOverlap="1" wp14:anchorId="310D3DA2" wp14:editId="64022DBE">
                    <wp:simplePos x="0" y="0"/>
                    <wp:positionH relativeFrom="column">
                      <wp:posOffset>2188845</wp:posOffset>
                    </wp:positionH>
                    <wp:positionV relativeFrom="paragraph">
                      <wp:posOffset>2291080</wp:posOffset>
                    </wp:positionV>
                    <wp:extent cx="330200" cy="335280"/>
                    <wp:effectExtent l="0" t="0" r="0" b="7620"/>
                    <wp:wrapSquare wrapText="bothSides"/>
                    <wp:docPr id="520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E093F1" id="_x0000_s1029" type="#_x0000_t202" style="position:absolute;margin-left:172.35pt;margin-top:180.4pt;width:26pt;height:26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A2AB7"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32992" behindDoc="0" locked="0" layoutInCell="1" allowOverlap="1" wp14:anchorId="42A1AD36" wp14:editId="4F7ECCA1">
                    <wp:simplePos x="0" y="0"/>
                    <wp:positionH relativeFrom="column">
                      <wp:posOffset>2187575</wp:posOffset>
                    </wp:positionH>
                    <wp:positionV relativeFrom="paragraph">
                      <wp:posOffset>2860334</wp:posOffset>
                    </wp:positionV>
                    <wp:extent cx="330200" cy="335280"/>
                    <wp:effectExtent l="0" t="0" r="0" b="7620"/>
                    <wp:wrapSquare wrapText="bothSides"/>
                    <wp:docPr id="521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54FB6F" id="_x0000_s1030" type="#_x0000_t202" style="position:absolute;margin-left:172.25pt;margin-top:225.2pt;width:26pt;height:26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A2AB7"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39136" behindDoc="0" locked="0" layoutInCell="1" allowOverlap="1" wp14:anchorId="4E7D186D" wp14:editId="301EE291">
                    <wp:simplePos x="0" y="0"/>
                    <wp:positionH relativeFrom="column">
                      <wp:posOffset>3191293</wp:posOffset>
                    </wp:positionH>
                    <wp:positionV relativeFrom="paragraph">
                      <wp:posOffset>3951016</wp:posOffset>
                    </wp:positionV>
                    <wp:extent cx="330200" cy="335280"/>
                    <wp:effectExtent l="0" t="0" r="0" b="7620"/>
                    <wp:wrapSquare wrapText="bothSides"/>
                    <wp:docPr id="52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6"/>
                                    </mc:Choice>
                                    <mc:Fallback>
                                      <w:t>⑦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B15C6C" id="_x0000_s1031" type="#_x0000_t202" style="position:absolute;margin-left:251.3pt;margin-top:311.1pt;width:26pt;height:26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6"/>
                              </mc:Choice>
                              <mc:Fallback>
                                <w:t>⑦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A2AB7"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37088" behindDoc="0" locked="0" layoutInCell="1" allowOverlap="1" wp14:anchorId="2BE6ADC4" wp14:editId="4BA510EB">
                    <wp:simplePos x="0" y="0"/>
                    <wp:positionH relativeFrom="column">
                      <wp:posOffset>2181225</wp:posOffset>
                    </wp:positionH>
                    <wp:positionV relativeFrom="paragraph">
                      <wp:posOffset>3496047</wp:posOffset>
                    </wp:positionV>
                    <wp:extent cx="330200" cy="331470"/>
                    <wp:effectExtent l="0" t="0" r="0" b="0"/>
                    <wp:wrapSquare wrapText="bothSides"/>
                    <wp:docPr id="52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5"/>
                                    </mc:Choice>
                                    <mc:Fallback>
                                      <w:t>⑥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46BBB9" id="_x0000_s1032" type="#_x0000_t202" style="position:absolute;margin-left:171.75pt;margin-top:275.3pt;width:26pt;height:26.1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5"/>
                              </mc:Choice>
                              <mc:Fallback>
                                <w:t>⑥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407A5C">
            <w:rPr>
              <w:noProof/>
              <w:sz w:val="36"/>
              <w:szCs w:val="36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8" type="#_x0000_t75" style="position:absolute;margin-left:0;margin-top:90pt;width:468.4pt;height:291.15pt;z-index:251659264;mso-position-horizontal-relative:margin;mso-position-vertical-relative:margin">
                <v:imagedata r:id="rId9" o:title="会員登録ページ"/>
                <w10:wrap type="square" anchorx="margin" anchory="margin"/>
              </v:shape>
            </w:pict>
          </w:r>
          <w:r w:rsidR="00B902D3">
            <w:rPr>
              <w:rFonts w:hint="eastAsia"/>
              <w:sz w:val="36"/>
              <w:szCs w:val="36"/>
              <w:lang w:eastAsia="ja-JP"/>
            </w:rPr>
            <w:t>・</w:t>
          </w:r>
          <w:r w:rsidR="00F045AE" w:rsidRPr="00D72F94">
            <w:rPr>
              <w:rFonts w:hint="eastAsia"/>
              <w:sz w:val="36"/>
              <w:szCs w:val="36"/>
              <w:lang w:eastAsia="ja-JP"/>
            </w:rPr>
            <w:t>ユーザーに個人情報を</w:t>
          </w:r>
          <w:r w:rsidR="00D72F94" w:rsidRPr="00D72F94">
            <w:rPr>
              <w:rFonts w:hint="eastAsia"/>
              <w:sz w:val="36"/>
              <w:szCs w:val="36"/>
              <w:lang w:eastAsia="ja-JP"/>
            </w:rPr>
            <w:t>各</w:t>
          </w:r>
          <w:r w:rsidR="00F045AE" w:rsidRPr="00D72F94">
            <w:rPr>
              <w:rFonts w:hint="eastAsia"/>
              <w:sz w:val="36"/>
              <w:szCs w:val="36"/>
              <w:lang w:eastAsia="ja-JP"/>
            </w:rPr>
            <w:t>入力</w:t>
          </w:r>
          <w:r w:rsidR="00B902D3">
            <w:rPr>
              <w:rFonts w:hint="eastAsia"/>
              <w:sz w:val="36"/>
              <w:szCs w:val="36"/>
              <w:lang w:eastAsia="ja-JP"/>
            </w:rPr>
            <w:t>フォームに情報を</w:t>
          </w:r>
          <w:r w:rsidR="00251874">
            <w:rPr>
              <w:rFonts w:hint="eastAsia"/>
              <w:sz w:val="36"/>
              <w:szCs w:val="36"/>
              <w:lang w:eastAsia="ja-JP"/>
            </w:rPr>
            <w:t>入力</w:t>
          </w:r>
        </w:p>
        <w:p w:rsidR="001A0A96" w:rsidRPr="001A0A96" w:rsidRDefault="00C057CD" w:rsidP="001A0A96">
          <w:pPr>
            <w:rPr>
              <w:sz w:val="36"/>
              <w:szCs w:val="36"/>
              <w:lang w:eastAsia="ja-JP"/>
            </w:rPr>
          </w:pPr>
          <w:r w:rsidRPr="00C057CD">
            <w:rPr>
              <w:noProof/>
              <w:sz w:val="36"/>
              <w:szCs w:val="36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837440" behindDoc="0" locked="0" layoutInCell="1" allowOverlap="1" wp14:anchorId="1686E39C" wp14:editId="4FD6A226">
                    <wp:simplePos x="0" y="0"/>
                    <wp:positionH relativeFrom="column">
                      <wp:posOffset>3195320</wp:posOffset>
                    </wp:positionH>
                    <wp:positionV relativeFrom="paragraph">
                      <wp:posOffset>4039235</wp:posOffset>
                    </wp:positionV>
                    <wp:extent cx="2661920" cy="1404620"/>
                    <wp:effectExtent l="0" t="0" r="24130" b="22860"/>
                    <wp:wrapSquare wrapText="bothSides"/>
                    <wp:docPr id="540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6192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4"/>
                                    </mc:Choice>
                                    <mc:Fallback>
                                      <w:t>⑤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フォーム５</w:t>
                                </w:r>
                              </w:p>
                              <w:p w:rsidR="00C057CD" w:rsidRDefault="00C057CD" w:rsidP="00C057CD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ユーザーの電話番号入力フォーム</w:t>
                                </w:r>
                              </w:p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5"/>
                                    </mc:Choice>
                                    <mc:Fallback>
                                      <w:t>⑥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フォーム６</w:t>
                                </w:r>
                              </w:p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 xml:space="preserve">　　ユーザーのクレジットカード入力フォーム</w:t>
                                </w:r>
                              </w:p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6"/>
                                    </mc:Choice>
                                    <mc:Fallback>
                                      <w:t>⑦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OK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ボタン</w:t>
                                </w:r>
                              </w:p>
                              <w:p w:rsidR="00C057CD" w:rsidRDefault="00C057CD" w:rsidP="00C057CD">
                                <w:pPr>
                                  <w:tabs>
                                    <w:tab w:val="left" w:pos="375"/>
                                  </w:tabs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lang w:eastAsia="ja-JP"/>
                                  </w:rPr>
                                  <w:tab/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ユーザーの入力情報を登録</w:t>
                                </w:r>
                              </w:p>
                              <w:p w:rsidR="00C057CD" w:rsidRDefault="00C057CD">
                                <w:pPr>
                                  <w:rPr>
                                    <w:lang w:eastAsia="ja-JP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A2C53BF" id="_x0000_s1033" type="#_x0000_t202" style="position:absolute;margin-left:251.6pt;margin-top:318.05pt;width:209.6pt;height:110.6pt;z-index: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" strokecolor="white [3212]">
                    <v:textbox style="mso-fit-shape-to-text:t">
                      <w:txbxContent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4"/>
                              </mc:Choice>
                              <mc:Fallback>
                                <w:t>⑤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フォーム５</w:t>
                          </w:r>
                        </w:p>
                        <w:p w:rsidR="00C057CD" w:rsidRDefault="00C057CD" w:rsidP="00C057CD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ユーザーの電話番号入力フォーム</w:t>
                          </w:r>
                        </w:p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5"/>
                              </mc:Choice>
                              <mc:Fallback>
                                <w:t>⑥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フォーム６</w:t>
                          </w:r>
                        </w:p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 xml:space="preserve">　　ユーザーのクレジットカード入力フォーム</w:t>
                          </w:r>
                        </w:p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6"/>
                              </mc:Choice>
                              <mc:Fallback>
                                <w:t>⑦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OK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ボタン</w:t>
                          </w:r>
                        </w:p>
                        <w:p w:rsidR="00C057CD" w:rsidRDefault="00C057CD" w:rsidP="00C057CD">
                          <w:pPr>
                            <w:tabs>
                              <w:tab w:val="left" w:pos="375"/>
                            </w:tabs>
                            <w:rPr>
                              <w:lang w:eastAsia="ja-JP"/>
                            </w:rPr>
                          </w:pPr>
                          <w:r>
                            <w:rPr>
                              <w:lang w:eastAsia="ja-JP"/>
                            </w:rPr>
                            <w:tab/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ユーザーの入力情報を登録</w:t>
                          </w:r>
                        </w:p>
                        <w:p w:rsidR="00C057CD" w:rsidRDefault="00C057CD">
                          <w:pPr>
                            <w:rPr>
                              <w:lang w:eastAsia="ja-JP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C057CD">
            <w:rPr>
              <w:noProof/>
              <w:sz w:val="36"/>
              <w:szCs w:val="36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835392" behindDoc="0" locked="0" layoutInCell="1" allowOverlap="1" wp14:anchorId="78177AC5" wp14:editId="37CDD825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3686175</wp:posOffset>
                    </wp:positionV>
                    <wp:extent cx="3195320" cy="3297555"/>
                    <wp:effectExtent l="0" t="0" r="24130" b="17145"/>
                    <wp:wrapSquare wrapText="bothSides"/>
                    <wp:docPr id="49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95320" cy="32975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画面番号詳細</w:t>
                                </w:r>
                              </w:p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フォーム１</w:t>
                                </w:r>
                              </w:p>
                              <w:p w:rsidR="00C057CD" w:rsidRDefault="00C057CD" w:rsidP="00C057CD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ユーザーの名前入力フォーム</w:t>
                                </w:r>
                              </w:p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フォーム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2</w:t>
                                </w:r>
                              </w:p>
                              <w:p w:rsidR="00C057CD" w:rsidRPr="00A66564" w:rsidRDefault="00C057CD" w:rsidP="00C057CD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ユーザー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ID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の入力フォーム</w:t>
                                </w:r>
                              </w:p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フォーム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3</w:t>
                                </w:r>
                              </w:p>
                              <w:p w:rsidR="00C057CD" w:rsidRDefault="00C057CD" w:rsidP="00C057CD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パスワードの入力フォーム</w:t>
                                </w:r>
                              </w:p>
                              <w:p w:rsidR="00C057CD" w:rsidRDefault="00C057CD" w:rsidP="00C057CD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フォーム４</w:t>
                                </w:r>
                              </w:p>
                              <w:p w:rsidR="00C057CD" w:rsidRDefault="00C057CD" w:rsidP="00C057CD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ユーザーのメールアドレス入力フォーム</w:t>
                                </w:r>
                              </w:p>
                              <w:p w:rsidR="00C057CD" w:rsidRDefault="00C057CD">
                                <w:pPr>
                                  <w:rPr>
                                    <w:lang w:eastAsia="ja-JP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5707AC" id="_x0000_s1034" type="#_x0000_t202" style="position:absolute;margin-left:0;margin-top:290.25pt;width:251.6pt;height:259.6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" strokecolor="white [3212]">
                    <v:textbox>
                      <w:txbxContent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画面番号詳細</w:t>
                          </w:r>
                        </w:p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フォーム１</w:t>
                          </w:r>
                        </w:p>
                        <w:p w:rsidR="00C057CD" w:rsidRDefault="00C057CD" w:rsidP="00C057CD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ユーザーの名前入力フォーム</w:t>
                          </w:r>
                        </w:p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フォーム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2</w:t>
                          </w:r>
                        </w:p>
                        <w:p w:rsidR="00C057CD" w:rsidRPr="00A66564" w:rsidRDefault="00C057CD" w:rsidP="00C057CD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ユーザー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ID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の入力フォーム</w:t>
                          </w:r>
                        </w:p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フォーム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3</w:t>
                          </w:r>
                        </w:p>
                        <w:p w:rsidR="00C057CD" w:rsidRDefault="00C057CD" w:rsidP="00C057CD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パスワードの入力フォーム</w:t>
                          </w:r>
                        </w:p>
                        <w:p w:rsidR="00C057CD" w:rsidRDefault="00C057CD" w:rsidP="00C057CD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フォーム４</w:t>
                          </w:r>
                        </w:p>
                        <w:p w:rsidR="00C057CD" w:rsidRDefault="00C057CD" w:rsidP="00C057CD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ユーザーのメールアドレス入力フォーム</w:t>
                          </w:r>
                        </w:p>
                        <w:p w:rsidR="00C057CD" w:rsidRDefault="00C057CD">
                          <w:pPr>
                            <w:rPr>
                              <w:lang w:eastAsia="ja-JP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:rsidR="00062E50" w:rsidRPr="001A0A96" w:rsidRDefault="00062E50" w:rsidP="001A0A96">
          <w:pPr>
            <w:rPr>
              <w:sz w:val="36"/>
              <w:szCs w:val="36"/>
              <w:lang w:eastAsia="ja-JP"/>
            </w:rPr>
            <w:sectPr w:rsidR="00062E50" w:rsidRPr="001A0A96" w:rsidSect="008214E5">
              <w:headerReference w:type="default" r:id="rId10"/>
              <w:headerReference w:type="first" r:id="rId11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 w:charSpace="5389"/>
            </w:sectPr>
          </w:pPr>
        </w:p>
        <w:p w:rsidR="00A23ABB" w:rsidRDefault="000354C2" w:rsidP="00A23ABB">
          <w:pPr>
            <w:rPr>
              <w:sz w:val="40"/>
              <w:szCs w:val="40"/>
              <w:lang w:eastAsia="ja-JP"/>
            </w:rPr>
          </w:pPr>
          <w:r>
            <w:rPr>
              <w:noProof/>
              <w:lang w:eastAsia="ja-JP"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97152" behindDoc="0" locked="0" layoutInCell="1" allowOverlap="1" wp14:anchorId="6EE9D197" wp14:editId="1B1A7901">
                    <wp:simplePos x="0" y="0"/>
                    <wp:positionH relativeFrom="column">
                      <wp:posOffset>5540731</wp:posOffset>
                    </wp:positionH>
                    <wp:positionV relativeFrom="paragraph">
                      <wp:posOffset>62</wp:posOffset>
                    </wp:positionV>
                    <wp:extent cx="330200" cy="335280"/>
                    <wp:effectExtent l="0" t="0" r="0" b="7620"/>
                    <wp:wrapSquare wrapText="bothSides"/>
                    <wp:docPr id="3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⑦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6"/>
                                    </mc:Choice>
                                    <mc:Fallback>
                                      <w:t>⑦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⑦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  <w:t>７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6"/>
                                    </mc:Choice>
                                    <mc:Fallback>
                                      <w:t>⑦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月分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6"/>
                                    </mc:Choice>
                                    <mc:Fallback>
                                      <w:t>⑦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651E25" id="_x0000_s1035" type="#_x0000_t202" style="position:absolute;margin-left:436.3pt;margin-top:0;width:26pt;height:26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⑦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6"/>
                              </mc:Choice>
                              <mc:Fallback>
                                <w:t>⑦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⑦</w:t>
                          </w:r>
                          <w:r>
                            <w:rPr>
                              <w:sz w:val="32"/>
                              <w:szCs w:val="32"/>
                              <w:lang w:eastAsia="ja-JP"/>
                            </w:rPr>
                            <w:t>７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6"/>
                              </mc:Choice>
                              <mc:Fallback>
                                <w:t>⑦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月分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6"/>
                              </mc:Choice>
                              <mc:Fallback>
                                <w:t>⑦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94080" behindDoc="0" locked="0" layoutInCell="1" allowOverlap="1" wp14:anchorId="61A0EB9C" wp14:editId="757BAE1D">
                    <wp:simplePos x="0" y="0"/>
                    <wp:positionH relativeFrom="column">
                      <wp:posOffset>5051425</wp:posOffset>
                    </wp:positionH>
                    <wp:positionV relativeFrom="paragraph">
                      <wp:posOffset>0</wp:posOffset>
                    </wp:positionV>
                    <wp:extent cx="330200" cy="311785"/>
                    <wp:effectExtent l="0" t="0" r="0" b="0"/>
                    <wp:wrapSquare wrapText="bothSides"/>
                    <wp:docPr id="32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117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⑥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  <w:t>６</w:t>
                                </w:r>
                                <w:r>
                                  <w:rPr>
                                    <mc:AlternateContent>
                                      <mc:Choice Requires="w16se"/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5"/>
                                    </mc:Choice>
                                    <mc:Fallback>
                                      <w:t>⑥</w:t>
                                    </mc:Fallback>
                                  </mc:AlternateConten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  <w:t>６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5"/>
                                    </mc:Choice>
                                    <mc:Fallback>
                                      <w:t>⑥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FB7E95" id="_x0000_s1036" type="#_x0000_t202" style="position:absolute;margin-left:397.75pt;margin-top:0;width:26pt;height:24.5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⑥</w:t>
                          </w:r>
                          <w:r>
                            <w:rPr>
                              <w:sz w:val="32"/>
                              <w:szCs w:val="32"/>
                              <w:lang w:eastAsia="ja-JP"/>
                            </w:rPr>
                            <w:t>６</w:t>
                          </w:r>
                          <w:r>
                            <w:rPr>
                              <mc:AlternateContent>
                                <mc:Choice Requires="w16se"/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5"/>
                              </mc:Choice>
                              <mc:Fallback>
                                <w:t>⑥</w:t>
                              </mc:Fallback>
                            </mc:AlternateContent>
                          </w:r>
                          <w:r>
                            <w:rPr>
                              <w:sz w:val="32"/>
                              <w:szCs w:val="32"/>
                              <w:lang w:eastAsia="ja-JP"/>
                            </w:rPr>
                            <w:t>６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5"/>
                              </mc:Choice>
                              <mc:Fallback>
                                <w:t>⑥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93056" behindDoc="0" locked="0" layoutInCell="1" allowOverlap="1" wp14:anchorId="24D384B3" wp14:editId="61968BBC">
                    <wp:simplePos x="0" y="0"/>
                    <wp:positionH relativeFrom="column">
                      <wp:posOffset>4530090</wp:posOffset>
                    </wp:positionH>
                    <wp:positionV relativeFrom="paragraph">
                      <wp:posOffset>449</wp:posOffset>
                    </wp:positionV>
                    <wp:extent cx="330200" cy="335280"/>
                    <wp:effectExtent l="0" t="0" r="0" b="0"/>
                    <wp:wrapSquare wrapText="bothSides"/>
                    <wp:docPr id="31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⑤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4"/>
                                    </mc:Choice>
                                    <mc:Fallback>
                                      <w:t>⑤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FBDE21" id="_x0000_s1037" type="#_x0000_t202" style="position:absolute;margin-left:356.7pt;margin-top:.05pt;width:26pt;height:26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⑤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4"/>
                              </mc:Choice>
                              <mc:Fallback>
                                <w:t>⑤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92032" behindDoc="0" locked="0" layoutInCell="1" allowOverlap="1" wp14:anchorId="677B9ACA" wp14:editId="0BEE1C04">
                    <wp:simplePos x="0" y="0"/>
                    <wp:positionH relativeFrom="column">
                      <wp:posOffset>3891915</wp:posOffset>
                    </wp:positionH>
                    <wp:positionV relativeFrom="paragraph">
                      <wp:posOffset>13226</wp:posOffset>
                    </wp:positionV>
                    <wp:extent cx="330200" cy="316865"/>
                    <wp:effectExtent l="0" t="0" r="0" b="0"/>
                    <wp:wrapSquare wrapText="bothSides"/>
                    <wp:docPr id="30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16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61D240" id="_x0000_s1038" type="#_x0000_t202" style="position:absolute;margin-left:306.45pt;margin-top:1.05pt;width:26pt;height:24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91008" behindDoc="0" locked="0" layoutInCell="1" allowOverlap="1" wp14:anchorId="48B576C1" wp14:editId="7499B7E1">
                    <wp:simplePos x="0" y="0"/>
                    <wp:positionH relativeFrom="column">
                      <wp:posOffset>3197225</wp:posOffset>
                    </wp:positionH>
                    <wp:positionV relativeFrom="paragraph">
                      <wp:posOffset>604</wp:posOffset>
                    </wp:positionV>
                    <wp:extent cx="330200" cy="335280"/>
                    <wp:effectExtent l="0" t="0" r="0" b="0"/>
                    <wp:wrapSquare wrapText="bothSides"/>
                    <wp:docPr id="29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③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  <w:t>３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270B7C" id="_x0000_s1039" type="#_x0000_t202" style="position:absolute;margin-left:251.75pt;margin-top:.05pt;width:26pt;height:26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③</w:t>
                          </w:r>
                          <w:r>
                            <w:rPr>
                              <w:sz w:val="32"/>
                              <w:szCs w:val="32"/>
                              <w:lang w:eastAsia="ja-JP"/>
                            </w:rPr>
                            <w:t>３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89984" behindDoc="0" locked="0" layoutInCell="1" allowOverlap="1" wp14:anchorId="483036E9" wp14:editId="7CB7725D">
                    <wp:simplePos x="0" y="0"/>
                    <wp:positionH relativeFrom="column">
                      <wp:posOffset>2627630</wp:posOffset>
                    </wp:positionH>
                    <wp:positionV relativeFrom="paragraph">
                      <wp:posOffset>22194</wp:posOffset>
                    </wp:positionV>
                    <wp:extent cx="330200" cy="335280"/>
                    <wp:effectExtent l="0" t="0" r="0" b="0"/>
                    <wp:wrapSquare wrapText="bothSides"/>
                    <wp:docPr id="28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②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</w:p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60905C" id="_x0000_s1040" type="#_x0000_t202" style="position:absolute;margin-left:206.9pt;margin-top:1.75pt;width:26pt;height:26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" filled="f" stroked="f">
                    <v:textbox>
                      <w:txbxContent>
                        <w:p w:rsidR="001447C5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②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</w:p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88960" behindDoc="0" locked="0" layoutInCell="1" allowOverlap="1" wp14:anchorId="24AB654E" wp14:editId="5E5A1D34">
                    <wp:simplePos x="0" y="0"/>
                    <wp:positionH relativeFrom="column">
                      <wp:posOffset>2016760</wp:posOffset>
                    </wp:positionH>
                    <wp:positionV relativeFrom="paragraph">
                      <wp:posOffset>10934</wp:posOffset>
                    </wp:positionV>
                    <wp:extent cx="330200" cy="335280"/>
                    <wp:effectExtent l="0" t="0" r="0" b="0"/>
                    <wp:wrapSquare wrapText="bothSides"/>
                    <wp:docPr id="217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 w:rsidRPr="00F045AE"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C4494A" id="_x0000_s1041" type="#_x0000_t202" style="position:absolute;margin-left:158.8pt;margin-top:.85pt;width:26pt;height:26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 w:rsidRPr="00F045AE"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w:drawing>
              <wp:anchor distT="0" distB="0" distL="114300" distR="114300" simplePos="0" relativeHeight="251686912" behindDoc="1" locked="0" layoutInCell="1" allowOverlap="1" wp14:anchorId="421F32C0" wp14:editId="41EAC7F1">
                <wp:simplePos x="0" y="0"/>
                <wp:positionH relativeFrom="column">
                  <wp:posOffset>12034</wp:posOffset>
                </wp:positionH>
                <wp:positionV relativeFrom="paragraph">
                  <wp:posOffset>310251</wp:posOffset>
                </wp:positionV>
                <wp:extent cx="5938520" cy="231140"/>
                <wp:effectExtent l="0" t="0" r="5080" b="0"/>
                <wp:wrapNone/>
                <wp:docPr id="389" name="図 389" descr="ヘッダー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ヘッダー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852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E41AE">
            <w:rPr>
              <w:rFonts w:hint="eastAsia"/>
              <w:sz w:val="40"/>
              <w:szCs w:val="40"/>
              <w:lang w:eastAsia="ja-JP"/>
            </w:rPr>
            <w:t>ヘッダー</w:t>
          </w:r>
        </w:p>
        <w:p w:rsidR="000354C2" w:rsidRPr="000354C2" w:rsidRDefault="00AC2678" w:rsidP="00A23ABB">
          <w:pPr>
            <w:rPr>
              <w:sz w:val="40"/>
              <w:szCs w:val="40"/>
              <w:lang w:eastAsia="ja-JP"/>
            </w:rPr>
          </w:pPr>
          <w:r>
            <w:rPr>
              <w:noProof/>
              <w:sz w:val="36"/>
              <w:szCs w:val="36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829248" behindDoc="0" locked="0" layoutInCell="1" allowOverlap="1" wp14:anchorId="67053A5F" wp14:editId="4E9D35D6">
                    <wp:simplePos x="0" y="0"/>
                    <wp:positionH relativeFrom="column">
                      <wp:posOffset>3044651</wp:posOffset>
                    </wp:positionH>
                    <wp:positionV relativeFrom="paragraph">
                      <wp:posOffset>378160</wp:posOffset>
                    </wp:positionV>
                    <wp:extent cx="2422525" cy="2753248"/>
                    <wp:effectExtent l="0" t="0" r="0" b="9525"/>
                    <wp:wrapNone/>
                    <wp:docPr id="538" name="テキスト ボックス 5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2525" cy="275324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678" w:rsidRDefault="00AC2678" w:rsidP="00AC2678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4"/>
                                    </mc:Choice>
                                    <mc:Fallback>
                                      <w:t>⑤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検索ボタン</w:t>
                                </w:r>
                              </w:p>
                              <w:p w:rsidR="00AC2678" w:rsidRDefault="00AC2678" w:rsidP="00AC2678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検索結果一覧ページ遷移</w:t>
                                </w:r>
                              </w:p>
                              <w:p w:rsidR="00AC2678" w:rsidRDefault="00AC2678" w:rsidP="000354C2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⑥ログインボタン</w:t>
                                </w:r>
                              </w:p>
                              <w:p w:rsidR="00AC2678" w:rsidRDefault="00AC2678" w:rsidP="000354C2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 xml:space="preserve">　　ログインページへ遷移</w:t>
                                </w:r>
                              </w:p>
                              <w:p w:rsidR="00AC2678" w:rsidRDefault="00AC2678" w:rsidP="000354C2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6"/>
                                    </mc:Choice>
                                    <mc:Fallback>
                                      <w:t>⑦</w:t>
                                    </mc:Fallback>
                                  </mc:AlternateContent>
                                </w:r>
                                <w:r>
                                  <w:rPr>
                                    <w:lang w:eastAsia="ja-JP"/>
                                  </w:rPr>
                                  <w:t>会員登録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ボタン</w:t>
                                </w:r>
                              </w:p>
                              <w:p w:rsidR="00AC2678" w:rsidRDefault="00AC2678" w:rsidP="000354C2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 xml:space="preserve">　　会員登録ページへ遷移</w:t>
                                </w:r>
                              </w:p>
                              <w:p w:rsidR="000354C2" w:rsidRDefault="000354C2" w:rsidP="000354C2">
                                <w:pPr>
                                  <w:rPr>
                                    <w:lang w:eastAsia="ja-JP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86EBE5" id="テキスト ボックス 538" o:spid="_x0000_s1042" type="#_x0000_t202" style="position:absolute;margin-left:239.75pt;margin-top:29.8pt;width:190.75pt;height:2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" fillcolor="white [3201]" stroked="f" strokeweight=".5pt">
                    <v:textbox>
                      <w:txbxContent>
                        <w:p w:rsidR="00AC2678" w:rsidRDefault="00AC2678" w:rsidP="00AC2678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4"/>
                              </mc:Choice>
                              <mc:Fallback>
                                <w:t>⑤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検索ボタン</w:t>
                          </w:r>
                        </w:p>
                        <w:p w:rsidR="00AC2678" w:rsidRDefault="00AC2678" w:rsidP="00AC2678">
                          <w:pPr>
                            <w:ind w:firstLineChars="200" w:firstLine="440"/>
                            <w:rPr>
                              <w:rFonts w:hint="eastAsia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検索結果一覧ページ遷移</w:t>
                          </w:r>
                        </w:p>
                        <w:p w:rsidR="00AC2678" w:rsidRDefault="00AC2678" w:rsidP="000354C2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⑥ログインボタン</w:t>
                          </w:r>
                        </w:p>
                        <w:p w:rsidR="00AC2678" w:rsidRDefault="00AC2678" w:rsidP="000354C2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 xml:space="preserve">　　ログインページへ遷移</w:t>
                          </w:r>
                        </w:p>
                        <w:p w:rsidR="00AC2678" w:rsidRDefault="00AC2678" w:rsidP="000354C2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6"/>
                              </mc:Choice>
                              <mc:Fallback>
                                <w:t>⑦</w:t>
                              </mc:Fallback>
                            </mc:AlternateContent>
                          </w:r>
                          <w:r>
                            <w:rPr>
                              <w:lang w:eastAsia="ja-JP"/>
                            </w:rPr>
                            <w:t>会員登録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ボタン</w:t>
                          </w:r>
                        </w:p>
                        <w:p w:rsidR="00AC2678" w:rsidRDefault="00AC2678" w:rsidP="000354C2">
                          <w:pPr>
                            <w:rPr>
                              <w:rFonts w:hint="eastAsia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 xml:space="preserve">　　会員登録ページへ遷移</w:t>
                          </w:r>
                        </w:p>
                        <w:p w:rsidR="000354C2" w:rsidRDefault="000354C2" w:rsidP="000354C2">
                          <w:pPr>
                            <w:rPr>
                              <w:lang w:eastAsia="ja-JP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1A0A96">
            <w:rPr>
              <w:noProof/>
              <w:sz w:val="36"/>
              <w:szCs w:val="36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827200" behindDoc="0" locked="0" layoutInCell="1" allowOverlap="1" wp14:anchorId="00273F18" wp14:editId="7CAC21DB">
                    <wp:simplePos x="0" y="0"/>
                    <wp:positionH relativeFrom="column">
                      <wp:posOffset>40005</wp:posOffset>
                    </wp:positionH>
                    <wp:positionV relativeFrom="paragraph">
                      <wp:posOffset>66040</wp:posOffset>
                    </wp:positionV>
                    <wp:extent cx="3001010" cy="3084830"/>
                    <wp:effectExtent l="0" t="0" r="8890" b="1270"/>
                    <wp:wrapSquare wrapText="bothSides"/>
                    <wp:docPr id="47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01010" cy="30848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0A96" w:rsidRDefault="001A0A96" w:rsidP="001A0A96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画面番号詳細</w:t>
                                </w:r>
                              </w:p>
                              <w:p w:rsidR="001A0A96" w:rsidRDefault="001A0A96" w:rsidP="001A0A96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値段ボタン</w:t>
                                </w:r>
                              </w:p>
                              <w:p w:rsidR="001A0A96" w:rsidRDefault="001A0A96" w:rsidP="001A0A96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検索・検索結果を値段別で順序整列機能</w:t>
                                </w:r>
                              </w:p>
                              <w:p w:rsidR="001A0A96" w:rsidRDefault="001A0A96" w:rsidP="001A0A96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公式ボタン</w:t>
                                </w:r>
                              </w:p>
                              <w:p w:rsidR="001A0A96" w:rsidRPr="00A66564" w:rsidRDefault="001A0A96" w:rsidP="001A0A96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検索・検索結果を公式別で絞り込み機能</w:t>
                                </w:r>
                              </w:p>
                              <w:p w:rsidR="001A0A96" w:rsidRDefault="001A0A96" w:rsidP="001A0A96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一般ボタン</w:t>
                                </w:r>
                              </w:p>
                              <w:p w:rsidR="001A0A96" w:rsidRDefault="001A0A96" w:rsidP="001A0A96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検索・検索結果を一般で絞り込み機能</w:t>
                                </w:r>
                              </w:p>
                              <w:p w:rsidR="001A0A96" w:rsidRDefault="001A0A96" w:rsidP="001A0A96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フォーム１</w:t>
                                </w:r>
                              </w:p>
                              <w:p w:rsidR="001A0A96" w:rsidRDefault="001A0A96" w:rsidP="001A0A96">
                                <w:pPr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検索入力（動画名・ユーザー名・関連）</w:t>
                                </w:r>
                              </w:p>
                              <w:p w:rsidR="00865CEA" w:rsidRDefault="001A0A96"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4"/>
                                    </mc:Choice>
                                    <mc:Fallback>
                                      <w:t>⑤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2099ED" id="_x0000_s1043" type="#_x0000_t202" style="position:absolute;margin-left:3.15pt;margin-top:5.2pt;width:236.3pt;height:242.9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" stroked="f">
                    <v:textbox>
                      <w:txbxContent>
                        <w:p w:rsidR="001A0A96" w:rsidRDefault="001A0A96" w:rsidP="001A0A96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画面番号詳細</w:t>
                          </w:r>
                        </w:p>
                        <w:p w:rsidR="001A0A96" w:rsidRDefault="001A0A96" w:rsidP="001A0A96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値段ボタン</w:t>
                          </w:r>
                        </w:p>
                        <w:p w:rsidR="001A0A96" w:rsidRDefault="001A0A96" w:rsidP="001A0A96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検索・検索結果を値段別で順序整列機能</w:t>
                          </w:r>
                        </w:p>
                        <w:p w:rsidR="001A0A96" w:rsidRDefault="001A0A96" w:rsidP="001A0A96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公式ボタン</w:t>
                          </w:r>
                        </w:p>
                        <w:p w:rsidR="001A0A96" w:rsidRPr="00A66564" w:rsidRDefault="001A0A96" w:rsidP="001A0A96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検索・検索結果を公式別で絞り込み機能</w:t>
                          </w:r>
                        </w:p>
                        <w:p w:rsidR="001A0A96" w:rsidRDefault="001A0A96" w:rsidP="001A0A96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一般ボタン</w:t>
                          </w:r>
                        </w:p>
                        <w:p w:rsidR="001A0A96" w:rsidRDefault="001A0A96" w:rsidP="001A0A96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検索・検索結果を一般で絞り込み機能</w:t>
                          </w:r>
                        </w:p>
                        <w:p w:rsidR="001A0A96" w:rsidRDefault="001A0A96" w:rsidP="001A0A96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フォーム１</w:t>
                          </w:r>
                        </w:p>
                        <w:p w:rsidR="001A0A96" w:rsidRDefault="001A0A96" w:rsidP="001A0A96">
                          <w:pPr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検索入力（動画名・ユーザー名・関連）</w:t>
                          </w:r>
                        </w:p>
                        <w:p w:rsidR="00865CEA" w:rsidRDefault="001A0A96"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4"/>
                              </mc:Choice>
                              <mc:Fallback>
                                <w:t>⑤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検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:rsidR="00BE41AE" w:rsidRPr="00BE41AE" w:rsidRDefault="00BE41AE" w:rsidP="00BE41AE">
          <w:pPr>
            <w:tabs>
              <w:tab w:val="left" w:pos="3579"/>
            </w:tabs>
            <w:rPr>
              <w:sz w:val="40"/>
              <w:szCs w:val="40"/>
              <w:lang w:eastAsia="ja-JP"/>
            </w:rPr>
          </w:pPr>
        </w:p>
        <w:p w:rsidR="001A0A96" w:rsidRDefault="00B35A50" w:rsidP="001C2E6F">
          <w:pPr>
            <w:tabs>
              <w:tab w:val="left" w:pos="1970"/>
            </w:tabs>
            <w:rPr>
              <w:lang w:eastAsia="ja-JP"/>
            </w:rPr>
          </w:pPr>
          <w:r>
            <w:rPr>
              <w:noProof/>
              <w:sz w:val="36"/>
              <w:szCs w:val="36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831296" behindDoc="0" locked="0" layoutInCell="1" allowOverlap="1" wp14:anchorId="246CC994" wp14:editId="7C7DED6E">
                    <wp:simplePos x="0" y="0"/>
                    <wp:positionH relativeFrom="column">
                      <wp:posOffset>1833880</wp:posOffset>
                    </wp:positionH>
                    <wp:positionV relativeFrom="paragraph">
                      <wp:posOffset>2889250</wp:posOffset>
                    </wp:positionV>
                    <wp:extent cx="2422525" cy="4000500"/>
                    <wp:effectExtent l="0" t="0" r="0" b="0"/>
                    <wp:wrapNone/>
                    <wp:docPr id="7" name="テキスト ボックス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2525" cy="4000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678" w:rsidRDefault="00AC2678" w:rsidP="00B35A50">
                                <w:pPr>
                                  <w:spacing w:line="240" w:lineRule="auto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7"/>
                                    </mc:Choice>
                                    <mc:Fallback>
                                      <w:t>⑧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TOP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ページボタン</w:t>
                                </w:r>
                              </w:p>
                              <w:p w:rsidR="00AC2678" w:rsidRDefault="00AC2678" w:rsidP="00B35A50">
                                <w:pPr>
                                  <w:spacing w:line="240" w:lineRule="auto"/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トップページに遷移</w:t>
                                </w:r>
                              </w:p>
                              <w:p w:rsidR="00AC2678" w:rsidRDefault="00AC2678" w:rsidP="00B35A50">
                                <w:pPr>
                                  <w:spacing w:line="240" w:lineRule="auto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8"/>
                                    </mc:Choice>
                                    <mc:Fallback>
                                      <w:t>⑨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HOME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ボタン</w:t>
                                </w:r>
                              </w:p>
                              <w:p w:rsidR="00AC2678" w:rsidRPr="00A66564" w:rsidRDefault="00AC2678" w:rsidP="00B35A50">
                                <w:pPr>
                                  <w:spacing w:line="240" w:lineRule="auto"/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HOME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ページに遷移</w:t>
                                </w:r>
                              </w:p>
                              <w:p w:rsidR="00AC2678" w:rsidRDefault="00AC2678" w:rsidP="00B35A50">
                                <w:pPr>
                                  <w:spacing w:line="240" w:lineRule="auto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9"/>
                                    </mc:Choice>
                                    <mc:Fallback>
                                      <w:t>⑩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MYLIST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ボタン</w:t>
                                </w:r>
                              </w:p>
                              <w:p w:rsidR="00AC2678" w:rsidRDefault="00AC2678" w:rsidP="00B35A50">
                                <w:pPr>
                                  <w:spacing w:line="240" w:lineRule="auto"/>
                                  <w:ind w:firstLineChars="200" w:firstLine="440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MYLIST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ページに遷移</w:t>
                                </w:r>
                              </w:p>
                              <w:p w:rsidR="00AC2678" w:rsidRDefault="00AC2678" w:rsidP="00B35A50">
                                <w:pPr>
                                  <w:spacing w:line="240" w:lineRule="auto"/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</w:rPr>
                                  <mc:AlternateContent>
                                    <mc:Choice Requires="w16se">
                                      <w16se:symEx w16se:font="ＭＳ 明朝" w16se:char="246A"/>
                                    </mc:Choice>
                                    <mc:Fallback>
                                      <w:t>⑪</w:t>
                                    </mc:Fallback>
                                  </mc:AlternateConten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CHANNEL</w:t>
                                </w:r>
                                <w:r>
                                  <w:rPr>
                                    <w:rFonts w:hint="eastAsia"/>
                                  </w:rPr>
                                  <w:t>ボタン</w:t>
                                </w:r>
                                <w:proofErr w:type="spellEnd"/>
                              </w:p>
                              <w:p w:rsidR="00AC2678" w:rsidRDefault="00AC2678" w:rsidP="00B35A50">
                                <w:pPr>
                                  <w:spacing w:line="240" w:lineRule="auto"/>
                                  <w:ind w:firstLineChars="200" w:firstLine="440"/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CHANNEL</w:t>
                                </w:r>
                                <w:r>
                                  <w:rPr>
                                    <w:rFonts w:hint="eastAsia"/>
                                  </w:rPr>
                                  <w:t>ページに遷移</w:t>
                                </w:r>
                                <w:proofErr w:type="spellEnd"/>
                              </w:p>
                              <w:p w:rsidR="00AC2678" w:rsidRDefault="00B35A50" w:rsidP="00B35A50">
                                <w:pPr>
                                  <w:spacing w:line="240" w:lineRule="auto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B"/>
                                    </mc:Choice>
                                    <mc:Fallback>
                                      <w:t>⑫</w:t>
                                    </mc:Fallback>
                                  </mc:AlternateConten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注意事項ボタン</w:t>
                                </w:r>
                              </w:p>
                              <w:p w:rsidR="00B35A50" w:rsidRDefault="00B35A50" w:rsidP="00B35A50">
                                <w:pPr>
                                  <w:spacing w:line="240" w:lineRule="auto"/>
                                  <w:rPr>
                                    <w:rFonts w:hint="eastAsia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 xml:space="preserve">　注意事項ページに遷移</w:t>
                                </w:r>
                              </w:p>
                              <w:p w:rsidR="00B35A50" w:rsidRDefault="00B35A50" w:rsidP="00B35A50">
                                <w:pPr>
                                  <w:spacing w:line="240" w:lineRule="auto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C"/>
                                    </mc:Choice>
                                    <mc:Fallback>
                                      <w:t>⑬</w:t>
                                    </mc:Fallback>
                                  </mc:AlternateContent>
                                </w:r>
                                <w:r>
                                  <w:rPr>
                                    <w:lang w:eastAsia="ja-JP"/>
                                  </w:rPr>
                                  <w:t>会社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概要</w:t>
                                </w:r>
                              </w:p>
                              <w:p w:rsidR="00B35A50" w:rsidRDefault="00B35A50" w:rsidP="00B35A50">
                                <w:pPr>
                                  <w:spacing w:line="240" w:lineRule="auto"/>
                                  <w:rPr>
                                    <w:rFonts w:hint="eastAsia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 xml:space="preserve">　会社概要ページに遷移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6CC994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7" o:spid="_x0000_s1044" type="#_x0000_t202" style="position:absolute;margin-left:144.4pt;margin-top:227.5pt;width:190.75pt;height:3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" filled="f" stroked="f" strokeweight=".5pt">
                    <v:textbox>
                      <w:txbxContent>
                        <w:p w:rsidR="00AC2678" w:rsidRDefault="00AC2678" w:rsidP="00B35A50">
                          <w:pPr>
                            <w:spacing w:line="240" w:lineRule="auto"/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7"/>
                              </mc:Choice>
                              <mc:Fallback>
                                <w:t>⑧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TOP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ページボタン</w:t>
                          </w:r>
                        </w:p>
                        <w:p w:rsidR="00AC2678" w:rsidRDefault="00AC2678" w:rsidP="00B35A50">
                          <w:pPr>
                            <w:spacing w:line="240" w:lineRule="auto"/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トップページに遷移</w:t>
                          </w:r>
                        </w:p>
                        <w:p w:rsidR="00AC2678" w:rsidRDefault="00AC2678" w:rsidP="00B35A50">
                          <w:pPr>
                            <w:spacing w:line="240" w:lineRule="auto"/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8"/>
                              </mc:Choice>
                              <mc:Fallback>
                                <w:t>⑨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HOME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ボタン</w:t>
                          </w:r>
                        </w:p>
                        <w:p w:rsidR="00AC2678" w:rsidRPr="00A66564" w:rsidRDefault="00AC2678" w:rsidP="00B35A50">
                          <w:pPr>
                            <w:spacing w:line="240" w:lineRule="auto"/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HOME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ページに遷移</w:t>
                          </w:r>
                        </w:p>
                        <w:p w:rsidR="00AC2678" w:rsidRDefault="00AC2678" w:rsidP="00B35A50">
                          <w:pPr>
                            <w:spacing w:line="240" w:lineRule="auto"/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9"/>
                              </mc:Choice>
                              <mc:Fallback>
                                <w:t>⑩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MYLIST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ボタン</w:t>
                          </w:r>
                        </w:p>
                        <w:p w:rsidR="00AC2678" w:rsidRDefault="00AC2678" w:rsidP="00B35A50">
                          <w:pPr>
                            <w:spacing w:line="240" w:lineRule="auto"/>
                            <w:ind w:firstLineChars="200" w:firstLine="440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MYLIST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ページに遷移</w:t>
                          </w:r>
                        </w:p>
                        <w:p w:rsidR="00AC2678" w:rsidRDefault="00AC2678" w:rsidP="00B35A50">
                          <w:pPr>
                            <w:spacing w:line="240" w:lineRule="auto"/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</w:rPr>
                            <mc:AlternateContent>
                              <mc:Choice Requires="w16se">
                                <w16se:symEx w16se:font="ＭＳ 明朝" w16se:char="246A"/>
                              </mc:Choice>
                              <mc:Fallback>
                                <w:t>⑪</w:t>
                              </mc:Fallback>
                            </mc:AlternateConten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CHANNEL</w:t>
                          </w:r>
                          <w:r>
                            <w:rPr>
                              <w:rFonts w:hint="eastAsia"/>
                            </w:rPr>
                            <w:t>ボタン</w:t>
                          </w:r>
                          <w:proofErr w:type="spellEnd"/>
                        </w:p>
                        <w:p w:rsidR="00AC2678" w:rsidRDefault="00AC2678" w:rsidP="00B35A50">
                          <w:pPr>
                            <w:spacing w:line="240" w:lineRule="auto"/>
                            <w:ind w:firstLineChars="200" w:firstLine="440"/>
                          </w:pPr>
                          <w:proofErr w:type="spellStart"/>
                          <w:r>
                            <w:rPr>
                              <w:rFonts w:hint="eastAsia"/>
                            </w:rPr>
                            <w:t>CHANNEL</w:t>
                          </w:r>
                          <w:r>
                            <w:rPr>
                              <w:rFonts w:hint="eastAsia"/>
                            </w:rPr>
                            <w:t>ページに遷移</w:t>
                          </w:r>
                          <w:proofErr w:type="spellEnd"/>
                        </w:p>
                        <w:p w:rsidR="00AC2678" w:rsidRDefault="00B35A50" w:rsidP="00B35A50">
                          <w:pPr>
                            <w:spacing w:line="240" w:lineRule="auto"/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B"/>
                              </mc:Choice>
                              <mc:Fallback>
                                <w:t>⑫</w:t>
                              </mc:Fallback>
                            </mc:AlternateConten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注意事項ボタン</w:t>
                          </w:r>
                        </w:p>
                        <w:p w:rsidR="00B35A50" w:rsidRDefault="00B35A50" w:rsidP="00B35A50">
                          <w:pPr>
                            <w:spacing w:line="240" w:lineRule="auto"/>
                            <w:rPr>
                              <w:rFonts w:hint="eastAsia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 xml:space="preserve">　注意事項ページに遷移</w:t>
                          </w:r>
                        </w:p>
                        <w:p w:rsidR="00B35A50" w:rsidRDefault="00B35A50" w:rsidP="00B35A50">
                          <w:pPr>
                            <w:spacing w:line="240" w:lineRule="auto"/>
                            <w:rPr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C"/>
                              </mc:Choice>
                              <mc:Fallback>
                                <w:t>⑬</w:t>
                              </mc:Fallback>
                            </mc:AlternateContent>
                          </w:r>
                          <w:r>
                            <w:rPr>
                              <w:lang w:eastAsia="ja-JP"/>
                            </w:rPr>
                            <w:t>会社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概要</w:t>
                          </w:r>
                        </w:p>
                        <w:p w:rsidR="00B35A50" w:rsidRDefault="00B35A50" w:rsidP="00B35A50">
                          <w:pPr>
                            <w:spacing w:line="240" w:lineRule="auto"/>
                            <w:rPr>
                              <w:rFonts w:hint="eastAsia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 xml:space="preserve">　会社概要ページに遷移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ja-JP"/>
            </w:rPr>
            <w:drawing>
              <wp:anchor distT="0" distB="0" distL="114300" distR="114300" simplePos="0" relativeHeight="251687936" behindDoc="1" locked="0" layoutInCell="1" allowOverlap="1" wp14:anchorId="16813E2E" wp14:editId="773B3A0F">
                <wp:simplePos x="0" y="0"/>
                <wp:positionH relativeFrom="column">
                  <wp:posOffset>15875</wp:posOffset>
                </wp:positionH>
                <wp:positionV relativeFrom="paragraph">
                  <wp:posOffset>2871470</wp:posOffset>
                </wp:positionV>
                <wp:extent cx="1814830" cy="3538220"/>
                <wp:effectExtent l="0" t="0" r="0" b="5080"/>
                <wp:wrapNone/>
                <wp:docPr id="1" name="図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4830" cy="3538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C2678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833344" behindDoc="0" locked="0" layoutInCell="1" allowOverlap="1" wp14:anchorId="362F3900" wp14:editId="4CAA900A">
                    <wp:simplePos x="0" y="0"/>
                    <wp:positionH relativeFrom="column">
                      <wp:posOffset>31750</wp:posOffset>
                    </wp:positionH>
                    <wp:positionV relativeFrom="paragraph">
                      <wp:posOffset>2412365</wp:posOffset>
                    </wp:positionV>
                    <wp:extent cx="2360930" cy="361315"/>
                    <wp:effectExtent l="0" t="0" r="22860" b="19685"/>
                    <wp:wrapSquare wrapText="bothSides"/>
                    <wp:docPr id="8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3613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C2678" w:rsidRPr="00AC2678" w:rsidRDefault="00AC2678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 w:rsidRPr="00AC2678">
                                  <w:rPr>
                                    <w:rFonts w:hint="eastAsia"/>
                                    <w:sz w:val="40"/>
                                    <w:szCs w:val="40"/>
                                    <w:lang w:eastAsia="ja-JP"/>
                                  </w:rPr>
                                  <w:t>メニュー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2F3900" id="_x0000_s1045" type="#_x0000_t202" style="position:absolute;margin-left:2.5pt;margin-top:189.95pt;width:185.9pt;height:28.45pt;z-index:2518333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" filled="f" strokecolor="white [3212]">
                    <v:textbox>
                      <w:txbxContent>
                        <w:p w:rsidR="00AC2678" w:rsidRPr="00AC2678" w:rsidRDefault="00AC2678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 w:rsidRPr="00AC2678">
                            <w:rPr>
                              <w:rFonts w:hint="eastAsia"/>
                              <w:sz w:val="40"/>
                              <w:szCs w:val="40"/>
                              <w:lang w:eastAsia="ja-JP"/>
                            </w:rPr>
                            <w:t>メニュー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BE41AE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884544" behindDoc="0" locked="0" layoutInCell="1" allowOverlap="1" wp14:anchorId="314C957B" wp14:editId="620F4E79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5846445</wp:posOffset>
                    </wp:positionV>
                    <wp:extent cx="330200" cy="335280"/>
                    <wp:effectExtent l="0" t="0" r="0" b="0"/>
                    <wp:wrapSquare wrapText="bothSides"/>
                    <wp:docPr id="253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5A50" w:rsidRPr="00F045AE" w:rsidRDefault="00B35A50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  <w:t>⑫</w:t>
                                </w:r>
                                <w:r>
                                  <w:rPr>
                                    <mc:AlternateContent>
                                      <mc:Choice Requires="w16se"/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B"/>
                                    </mc:Choice>
                                    <mc:Fallback>
                                      <w:t>⑫</w:t>
                                    </mc:Fallback>
                                  </mc:AlternateConten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  <w:t>⑫</w:t>
                                </w:r>
                                <w:r>
                                  <w:rPr>
                                    <mc:AlternateContent>
                                      <mc:Choice Requires="w16se"/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B"/>
                                    </mc:Choice>
                                    <mc:Fallback>
                                      <w:t>⑫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4C957B" id="_x0000_s1046" type="#_x0000_t202" style="position:absolute;margin-left:-1.5pt;margin-top:460.35pt;width:26pt;height:26.4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" filled="f" stroked="f">
                    <v:textbox>
                      <w:txbxContent>
                        <w:p w:rsidR="00B35A50" w:rsidRPr="00F045AE" w:rsidRDefault="00B35A50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eastAsia="ja-JP"/>
                            </w:rPr>
                            <w:t>⑫</w:t>
                          </w:r>
                          <w:r>
                            <w:rPr>
                              <mc:AlternateContent>
                                <mc:Choice Requires="w16se"/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B"/>
                              </mc:Choice>
                              <mc:Fallback>
                                <w:t>⑫</w:t>
                              </mc:Fallback>
                            </mc:AlternateContent>
                          </w:r>
                          <w:r>
                            <w:rPr>
                              <w:sz w:val="32"/>
                              <w:szCs w:val="32"/>
                              <w:lang w:eastAsia="ja-JP"/>
                            </w:rPr>
                            <w:t>⑫</w:t>
                          </w:r>
                          <w:r>
                            <w:rPr>
                              <mc:AlternateContent>
                                <mc:Choice Requires="w16se"/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B"/>
                              </mc:Choice>
                              <mc:Fallback>
                                <w:t>⑫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BE41AE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887616" behindDoc="0" locked="0" layoutInCell="1" allowOverlap="1" wp14:anchorId="00425A0B" wp14:editId="0C85028F">
                    <wp:simplePos x="0" y="0"/>
                    <wp:positionH relativeFrom="column">
                      <wp:posOffset>330200</wp:posOffset>
                    </wp:positionH>
                    <wp:positionV relativeFrom="paragraph">
                      <wp:posOffset>6155690</wp:posOffset>
                    </wp:positionV>
                    <wp:extent cx="330200" cy="335280"/>
                    <wp:effectExtent l="0" t="0" r="0" b="0"/>
                    <wp:wrapSquare wrapText="bothSides"/>
                    <wp:docPr id="25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5A50" w:rsidRPr="00F045AE" w:rsidRDefault="00B35A50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⑬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425A0B" id="_x0000_s1047" type="#_x0000_t202" style="position:absolute;margin-left:26pt;margin-top:484.7pt;width:26pt;height:26.4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" filled="f" stroked="f">
                    <v:textbox>
                      <w:txbxContent>
                        <w:p w:rsidR="00B35A50" w:rsidRPr="00F045AE" w:rsidRDefault="00B35A50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⑬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BE41AE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25824" behindDoc="0" locked="0" layoutInCell="1" allowOverlap="1" wp14:anchorId="65BFE205" wp14:editId="0D4EB945">
                    <wp:simplePos x="0" y="0"/>
                    <wp:positionH relativeFrom="column">
                      <wp:posOffset>232410</wp:posOffset>
                    </wp:positionH>
                    <wp:positionV relativeFrom="paragraph">
                      <wp:posOffset>4582795</wp:posOffset>
                    </wp:positionV>
                    <wp:extent cx="330200" cy="335280"/>
                    <wp:effectExtent l="0" t="0" r="0" b="0"/>
                    <wp:wrapSquare wrapText="bothSides"/>
                    <wp:docPr id="51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A"/>
                                    </mc:Choice>
                                    <mc:Fallback>
                                      <w:t>⑪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BFE205" id="_x0000_s1048" type="#_x0000_t202" style="position:absolute;margin-left:18.3pt;margin-top:360.85pt;width:26pt;height:26.4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A"/>
                              </mc:Choice>
                              <mc:Fallback>
                                <w:t>⑪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354C2" w:rsidRPr="00BE41AE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19680" behindDoc="0" locked="0" layoutInCell="1" allowOverlap="1" wp14:anchorId="20263FFE" wp14:editId="7671C864">
                    <wp:simplePos x="0" y="0"/>
                    <wp:positionH relativeFrom="column">
                      <wp:posOffset>224790</wp:posOffset>
                    </wp:positionH>
                    <wp:positionV relativeFrom="paragraph">
                      <wp:posOffset>3650615</wp:posOffset>
                    </wp:positionV>
                    <wp:extent cx="330200" cy="335280"/>
                    <wp:effectExtent l="0" t="0" r="0" b="0"/>
                    <wp:wrapSquare wrapText="bothSides"/>
                    <wp:docPr id="511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⑨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  <w:t>９</w:t>
                                </w: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回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8"/>
                                    </mc:Choice>
                                    <mc:Fallback>
                                      <w:t>⑨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242C04" id="_x0000_s1046" type="#_x0000_t202" style="position:absolute;margin-left:17.7pt;margin-top:287.45pt;width:26pt;height:26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⑨</w:t>
                          </w:r>
                          <w:r>
                            <w:rPr>
                              <w:sz w:val="32"/>
                              <w:szCs w:val="32"/>
                              <w:lang w:eastAsia="ja-JP"/>
                            </w:rPr>
                            <w:t>９</w:t>
                          </w: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回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8"/>
                              </mc:Choice>
                              <mc:Fallback>
                                <w:t>⑨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354C2" w:rsidRPr="00BE41AE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98176" behindDoc="0" locked="0" layoutInCell="1" allowOverlap="1" wp14:anchorId="06218B5C" wp14:editId="4FEBF29B">
                    <wp:simplePos x="0" y="0"/>
                    <wp:positionH relativeFrom="column">
                      <wp:posOffset>217634</wp:posOffset>
                    </wp:positionH>
                    <wp:positionV relativeFrom="paragraph">
                      <wp:posOffset>3107009</wp:posOffset>
                    </wp:positionV>
                    <wp:extent cx="330200" cy="335280"/>
                    <wp:effectExtent l="0" t="0" r="0" b="0"/>
                    <wp:wrapSquare wrapText="bothSides"/>
                    <wp:docPr id="37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7"/>
                                    </mc:Choice>
                                    <mc:Fallback>
                                      <w:t>⑧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C548EB" id="_x0000_s1047" type="#_x0000_t202" style="position:absolute;margin-left:17.15pt;margin-top:244.65pt;width:26pt;height:26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7"/>
                              </mc:Choice>
                              <mc:Fallback>
                                <w:t>⑧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354C2" w:rsidRPr="00BE41AE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23776" behindDoc="0" locked="0" layoutInCell="1" allowOverlap="1" wp14:anchorId="29C70844" wp14:editId="5394D804">
                    <wp:simplePos x="0" y="0"/>
                    <wp:positionH relativeFrom="column">
                      <wp:posOffset>234269</wp:posOffset>
                    </wp:positionH>
                    <wp:positionV relativeFrom="paragraph">
                      <wp:posOffset>4101775</wp:posOffset>
                    </wp:positionV>
                    <wp:extent cx="330200" cy="335280"/>
                    <wp:effectExtent l="0" t="0" r="0" b="0"/>
                    <wp:wrapSquare wrapText="bothSides"/>
                    <wp:docPr id="51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A23ABB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9"/>
                                    </mc:Choice>
                                    <mc:Fallback>
                                      <w:t>⑩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C70844" id="_x0000_s1051" type="#_x0000_t202" style="position:absolute;margin-left:18.45pt;margin-top:322.95pt;width:26pt;height:26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" filled="f" stroked="f">
                    <v:textbox>
                      <w:txbxContent>
                        <w:p w:rsidR="001447C5" w:rsidRPr="00F045AE" w:rsidRDefault="001447C5" w:rsidP="00A23ABB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9"/>
                              </mc:Choice>
                              <mc:Fallback>
                                <w:t>⑩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A23ABB" w:rsidRPr="00BE41AE">
            <w:rPr>
              <w:lang w:eastAsia="ja-JP"/>
            </w:rPr>
            <w:br w:type="page"/>
          </w:r>
          <w:bookmarkStart w:id="1" w:name="_GoBack"/>
          <w:bookmarkEnd w:id="1"/>
        </w:p>
        <w:p w:rsidR="00163C01" w:rsidRPr="00D72F94" w:rsidRDefault="00163C01" w:rsidP="00163C01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163C01" w:rsidRPr="00D72F94" w:rsidRDefault="00865CEA" w:rsidP="00163C01">
          <w:pPr>
            <w:rPr>
              <w:sz w:val="36"/>
              <w:szCs w:val="36"/>
              <w:lang w:eastAsia="ja-JP"/>
            </w:rPr>
          </w:pPr>
          <w:r>
            <w:rPr>
              <w:noProof/>
              <w:lang w:eastAsia="ja-JP"/>
            </w:rPr>
            <w:drawing>
              <wp:anchor distT="0" distB="0" distL="114300" distR="114300" simplePos="0" relativeHeight="251701248" behindDoc="0" locked="0" layoutInCell="1" allowOverlap="1" wp14:anchorId="2FEBF623" wp14:editId="0A4E700A">
                <wp:simplePos x="0" y="0"/>
                <wp:positionH relativeFrom="column">
                  <wp:posOffset>-8152</wp:posOffset>
                </wp:positionH>
                <wp:positionV relativeFrom="paragraph">
                  <wp:posOffset>639563</wp:posOffset>
                </wp:positionV>
                <wp:extent cx="3583940" cy="5194935"/>
                <wp:effectExtent l="0" t="0" r="0" b="5715"/>
                <wp:wrapNone/>
                <wp:docPr id="27" name="図 27" descr="C:\Users\ohs70249\AppData\Local\Microsoft\Windows\INetCache\Content.Word\TOP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ohs70249\AppData\Local\Microsoft\Windows\INetCache\Content.Word\TOP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83940" cy="519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3C01">
            <w:rPr>
              <w:rFonts w:hint="eastAsia"/>
              <w:sz w:val="36"/>
              <w:szCs w:val="36"/>
              <w:lang w:eastAsia="ja-JP"/>
            </w:rPr>
            <w:t>・ラン</w:t>
          </w:r>
          <w:r w:rsidR="00251874">
            <w:rPr>
              <w:rFonts w:hint="eastAsia"/>
              <w:sz w:val="36"/>
              <w:szCs w:val="36"/>
              <w:lang w:eastAsia="ja-JP"/>
            </w:rPr>
            <w:t>ダムに動画一覧表示でユーザーに色々な動画を簡易的に閲覧</w:t>
          </w:r>
        </w:p>
        <w:p w:rsidR="00A23ABB" w:rsidRDefault="00E927B8" w:rsidP="00A23ABB">
          <w:pPr>
            <w:tabs>
              <w:tab w:val="left" w:pos="1685"/>
            </w:tabs>
            <w:rPr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41184" behindDoc="0" locked="0" layoutInCell="1" allowOverlap="1" wp14:anchorId="7E2CE281" wp14:editId="1AFA7BE2">
                    <wp:simplePos x="0" y="0"/>
                    <wp:positionH relativeFrom="column">
                      <wp:posOffset>855980</wp:posOffset>
                    </wp:positionH>
                    <wp:positionV relativeFrom="paragraph">
                      <wp:posOffset>286385</wp:posOffset>
                    </wp:positionV>
                    <wp:extent cx="330200" cy="335280"/>
                    <wp:effectExtent l="0" t="0" r="0" b="0"/>
                    <wp:wrapSquare wrapText="bothSides"/>
                    <wp:docPr id="528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BE41AE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 w:rsidRPr="00F045AE"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091C36" id="_x0000_s1050" type="#_x0000_t202" style="position:absolute;margin-left:67.4pt;margin-top:22.55pt;width:26pt;height:26.4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" filled="f" stroked="f">
                    <v:textbox>
                      <w:txbxContent>
                        <w:p w:rsidR="001447C5" w:rsidRPr="00F045AE" w:rsidRDefault="001447C5" w:rsidP="00BE41AE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 w:rsidRPr="00F045AE"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A23ABB">
            <w:rPr>
              <w:lang w:eastAsia="ja-JP"/>
            </w:rPr>
            <w:tab/>
          </w:r>
        </w:p>
        <w:p w:rsidR="00A23ABB" w:rsidRPr="00A23ABB" w:rsidRDefault="00E927B8" w:rsidP="00A23ABB">
          <w:pPr>
            <w:rPr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874304" behindDoc="0" locked="0" layoutInCell="1" allowOverlap="1" wp14:anchorId="166F3AE3" wp14:editId="4432C944">
                    <wp:simplePos x="0" y="0"/>
                    <wp:positionH relativeFrom="column">
                      <wp:posOffset>1206500</wp:posOffset>
                    </wp:positionH>
                    <wp:positionV relativeFrom="paragraph">
                      <wp:posOffset>114935</wp:posOffset>
                    </wp:positionV>
                    <wp:extent cx="2333625" cy="4585335"/>
                    <wp:effectExtent l="19050" t="19050" r="28575" b="24765"/>
                    <wp:wrapNone/>
                    <wp:docPr id="247" name="テキスト ボックス 2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33625" cy="458533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E927B8" w:rsidRDefault="00E927B8" w:rsidP="00E927B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84DDDB" id="テキスト ボックス 247" o:spid="_x0000_s1051" type="#_x0000_t202" style="position:absolute;margin-left:95pt;margin-top:9.05pt;width:183.75pt;height:361.0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" filled="f" strokeweight="2.25pt">
                    <v:textbox>
                      <w:txbxContent>
                        <w:p w:rsidR="00E927B8" w:rsidRDefault="00E927B8" w:rsidP="00E927B8"/>
                      </w:txbxContent>
                    </v:textbox>
                  </v:shape>
                </w:pict>
              </mc:Fallback>
            </mc:AlternateContent>
          </w: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BE41AE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Default="00A23ABB" w:rsidP="00A23ABB">
          <w:pPr>
            <w:rPr>
              <w:lang w:eastAsia="ja-JP"/>
            </w:rPr>
          </w:pPr>
        </w:p>
        <w:p w:rsidR="00A23ABB" w:rsidRDefault="00A23ABB" w:rsidP="00BE41AE">
          <w:pPr>
            <w:tabs>
              <w:tab w:val="left" w:pos="934"/>
              <w:tab w:val="left" w:pos="1660"/>
            </w:tabs>
            <w:rPr>
              <w:lang w:eastAsia="ja-JP"/>
            </w:rPr>
          </w:pPr>
          <w:r>
            <w:rPr>
              <w:lang w:eastAsia="ja-JP"/>
            </w:rPr>
            <w:tab/>
          </w:r>
          <w:r w:rsidR="00BE41AE">
            <w:rPr>
              <w:lang w:eastAsia="ja-JP"/>
            </w:rPr>
            <w:tab/>
          </w:r>
        </w:p>
        <w:p w:rsidR="00A23ABB" w:rsidRDefault="00A23ABB" w:rsidP="00A23ABB">
          <w:pPr>
            <w:tabs>
              <w:tab w:val="left" w:pos="934"/>
            </w:tabs>
            <w:rPr>
              <w:lang w:eastAsia="ja-JP"/>
            </w:rPr>
          </w:pPr>
          <w:r>
            <w:rPr>
              <w:lang w:eastAsia="ja-JP"/>
            </w:rPr>
            <w:tab/>
          </w: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Pr="00A23ABB" w:rsidRDefault="00A23ABB" w:rsidP="00A23ABB">
          <w:pPr>
            <w:rPr>
              <w:lang w:eastAsia="ja-JP"/>
            </w:rPr>
          </w:pPr>
        </w:p>
        <w:p w:rsidR="00A23ABB" w:rsidRDefault="001D5E0B" w:rsidP="00E927B8">
          <w:pPr>
            <w:spacing w:line="240" w:lineRule="auto"/>
            <w:rPr>
              <w:lang w:eastAsia="ja-JP"/>
            </w:rPr>
          </w:pPr>
          <w:r>
            <w:rPr>
              <w:rFonts w:hint="eastAsia"/>
              <w:lang w:eastAsia="ja-JP"/>
            </w:rPr>
            <w:t>画面番号詳細</w:t>
          </w:r>
        </w:p>
        <w:p w:rsidR="00E927B8" w:rsidRDefault="001D5E0B" w:rsidP="00E927B8">
          <w:pPr>
            <w:spacing w:line="240" w:lineRule="auto"/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0"/>
              </mc:Choice>
              <mc:Fallback>
                <w:t>①</w:t>
              </mc:Fallback>
            </mc:AlternateContent>
          </w:r>
          <w:r w:rsidR="00E927B8">
            <w:rPr>
              <w:rFonts w:hint="eastAsia"/>
              <w:lang w:eastAsia="ja-JP"/>
            </w:rPr>
            <w:t>おすすめ動画一覧</w:t>
          </w:r>
        </w:p>
        <w:p w:rsidR="001D5E0B" w:rsidRDefault="009D028F" w:rsidP="00E927B8">
          <w:pPr>
            <w:spacing w:line="240" w:lineRule="auto"/>
            <w:ind w:firstLineChars="100" w:firstLine="220"/>
            <w:rPr>
              <w:lang w:eastAsia="ja-JP"/>
            </w:rPr>
          </w:pPr>
          <w:r>
            <w:rPr>
              <w:rFonts w:hint="eastAsia"/>
              <w:lang w:eastAsia="ja-JP"/>
            </w:rPr>
            <w:t>動画ボタン</w:t>
          </w:r>
        </w:p>
        <w:p w:rsidR="009D028F" w:rsidRPr="00A23ABB" w:rsidRDefault="009D028F" w:rsidP="00E927B8">
          <w:pPr>
            <w:spacing w:line="240" w:lineRule="auto"/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</w:t>
          </w:r>
          <w:r w:rsidR="00E927B8">
            <w:rPr>
              <w:rFonts w:hint="eastAsia"/>
              <w:lang w:eastAsia="ja-JP"/>
            </w:rPr>
            <w:t xml:space="preserve">　</w:t>
          </w:r>
          <w:r>
            <w:rPr>
              <w:rFonts w:hint="eastAsia"/>
              <w:lang w:eastAsia="ja-JP"/>
            </w:rPr>
            <w:t>視聴ページへ遷移</w:t>
          </w:r>
        </w:p>
        <w:p w:rsidR="00A23ABB" w:rsidRDefault="009D028F" w:rsidP="00E927B8">
          <w:pPr>
            <w:spacing w:line="240" w:lineRule="auto"/>
            <w:ind w:firstLineChars="100" w:firstLine="220"/>
            <w:rPr>
              <w:lang w:eastAsia="ja-JP"/>
            </w:rPr>
          </w:pPr>
          <w:r>
            <w:rPr>
              <w:rFonts w:hint="eastAsia"/>
              <w:lang w:eastAsia="ja-JP"/>
            </w:rPr>
            <w:t>チャネルボタン</w:t>
          </w:r>
        </w:p>
        <w:p w:rsidR="009D028F" w:rsidRPr="00A23ABB" w:rsidRDefault="009D028F" w:rsidP="00E927B8">
          <w:pPr>
            <w:spacing w:line="240" w:lineRule="auto"/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</w:t>
          </w:r>
          <w:r w:rsidR="00E927B8">
            <w:rPr>
              <w:rFonts w:hint="eastAsia"/>
              <w:lang w:eastAsia="ja-JP"/>
            </w:rPr>
            <w:t xml:space="preserve">　</w:t>
          </w:r>
          <w:r>
            <w:rPr>
              <w:rFonts w:hint="eastAsia"/>
              <w:lang w:eastAsia="ja-JP"/>
            </w:rPr>
            <w:t>チャネルページへ遷移</w:t>
          </w:r>
        </w:p>
        <w:p w:rsidR="00A23ABB" w:rsidRDefault="00A23ABB" w:rsidP="00A23ABB">
          <w:pPr>
            <w:rPr>
              <w:lang w:eastAsia="ja-JP"/>
            </w:rPr>
            <w:sectPr w:rsidR="00A23ABB" w:rsidSect="008214E5">
              <w:headerReference w:type="default" r:id="rId15"/>
              <w:headerReference w:type="first" r:id="rId16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 w:charSpace="5389"/>
            </w:sectPr>
          </w:pPr>
        </w:p>
        <w:p w:rsidR="007930AA" w:rsidRPr="00D72F94" w:rsidRDefault="007930AA" w:rsidP="007930AA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7930AA" w:rsidRPr="00D72F94" w:rsidRDefault="007930AA" w:rsidP="007930AA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・ユ</w:t>
          </w:r>
          <w:r w:rsidR="00251874">
            <w:rPr>
              <w:rFonts w:hint="eastAsia"/>
              <w:sz w:val="36"/>
              <w:szCs w:val="36"/>
              <w:lang w:eastAsia="ja-JP"/>
            </w:rPr>
            <w:t>ーザーに登録した情報を入力</w:t>
          </w:r>
        </w:p>
        <w:p w:rsidR="007656EC" w:rsidRPr="00D72F94" w:rsidRDefault="007656EC" w:rsidP="007656EC">
          <w:pPr>
            <w:rPr>
              <w:sz w:val="40"/>
              <w:szCs w:val="40"/>
              <w:lang w:eastAsia="ja-JP"/>
            </w:rPr>
          </w:pPr>
          <w:r>
            <w:rPr>
              <w:rFonts w:hint="eastAsia"/>
              <w:sz w:val="40"/>
              <w:szCs w:val="40"/>
              <w:lang w:eastAsia="ja-JP"/>
            </w:rPr>
            <w:t>画面への遷移方法</w:t>
          </w:r>
        </w:p>
        <w:p w:rsidR="007656EC" w:rsidRPr="007656EC" w:rsidRDefault="00157F33" w:rsidP="007656EC">
          <w:pPr>
            <w:rPr>
              <w:sz w:val="36"/>
              <w:szCs w:val="36"/>
              <w:lang w:eastAsia="ja-JP"/>
            </w:rPr>
          </w:pPr>
          <w:r>
            <w:rPr>
              <w:noProof/>
              <w:lang w:eastAsia="ja-JP"/>
            </w:rPr>
            <w:drawing>
              <wp:anchor distT="0" distB="0" distL="114300" distR="114300" simplePos="0" relativeHeight="251707392" behindDoc="0" locked="0" layoutInCell="1" allowOverlap="1" wp14:anchorId="6B601562" wp14:editId="60214F14">
                <wp:simplePos x="0" y="0"/>
                <wp:positionH relativeFrom="column">
                  <wp:posOffset>-31115</wp:posOffset>
                </wp:positionH>
                <wp:positionV relativeFrom="paragraph">
                  <wp:posOffset>386715</wp:posOffset>
                </wp:positionV>
                <wp:extent cx="5938520" cy="3345815"/>
                <wp:effectExtent l="0" t="0" r="5080" b="6985"/>
                <wp:wrapNone/>
                <wp:docPr id="461" name="図 461" descr="C:\Users\ohs70249\AppData\Local\Microsoft\Windows\INetCache\Content.Word\ログインページ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ohs70249\AppData\Local\Microsoft\Windows\INetCache\Content.Word\ログインページ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8520" cy="334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E0004">
            <w:rPr>
              <w:rFonts w:hint="eastAsia"/>
              <w:sz w:val="36"/>
              <w:szCs w:val="36"/>
              <w:lang w:eastAsia="ja-JP"/>
            </w:rPr>
            <w:t>・ヘッダー「ログイン」ボタンから遷移</w:t>
          </w:r>
        </w:p>
        <w:p w:rsidR="007656EC" w:rsidRPr="00303554" w:rsidRDefault="007656EC" w:rsidP="007656EC">
          <w:pPr>
            <w:rPr>
              <w:sz w:val="40"/>
              <w:szCs w:val="40"/>
              <w:lang w:eastAsia="ja-JP"/>
            </w:rPr>
          </w:pPr>
        </w:p>
        <w:p w:rsidR="00A23ABB" w:rsidRPr="007930AA" w:rsidRDefault="00A23ABB" w:rsidP="007656EC">
          <w:pPr>
            <w:tabs>
              <w:tab w:val="left" w:pos="713"/>
            </w:tabs>
            <w:rPr>
              <w:lang w:eastAsia="ja-JP"/>
            </w:rPr>
          </w:pPr>
        </w:p>
        <w:p w:rsidR="00A23ABB" w:rsidRDefault="00733706" w:rsidP="00A23ABB">
          <w:pPr>
            <w:rPr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50400" behindDoc="0" locked="0" layoutInCell="1" allowOverlap="1" wp14:anchorId="78E3A37B" wp14:editId="50039121">
                    <wp:simplePos x="0" y="0"/>
                    <wp:positionH relativeFrom="column">
                      <wp:posOffset>2174271</wp:posOffset>
                    </wp:positionH>
                    <wp:positionV relativeFrom="paragraph">
                      <wp:posOffset>753637</wp:posOffset>
                    </wp:positionV>
                    <wp:extent cx="330200" cy="335280"/>
                    <wp:effectExtent l="0" t="0" r="0" b="7620"/>
                    <wp:wrapSquare wrapText="bothSides"/>
                    <wp:docPr id="56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733706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6B988A" id="_x0000_s1052" type="#_x0000_t202" style="position:absolute;margin-left:171.2pt;margin-top:59.35pt;width:26pt;height:26.4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" stroked="f">
                    <v:textbox>
                      <w:txbxContent>
                        <w:p w:rsidR="001447C5" w:rsidRPr="00F045AE" w:rsidRDefault="001447C5" w:rsidP="00733706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48352" behindDoc="0" locked="0" layoutInCell="1" allowOverlap="1" wp14:anchorId="33E38B1C" wp14:editId="3B5C8F22">
                    <wp:simplePos x="0" y="0"/>
                    <wp:positionH relativeFrom="column">
                      <wp:posOffset>2186940</wp:posOffset>
                    </wp:positionH>
                    <wp:positionV relativeFrom="paragraph">
                      <wp:posOffset>381496</wp:posOffset>
                    </wp:positionV>
                    <wp:extent cx="330200" cy="335280"/>
                    <wp:effectExtent l="0" t="0" r="0" b="7620"/>
                    <wp:wrapSquare wrapText="bothSides"/>
                    <wp:docPr id="564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733706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②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923451" id="_x0000_s1053" type="#_x0000_t202" style="position:absolute;margin-left:172.2pt;margin-top:30.05pt;width:26pt;height:26.4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" stroked="f">
                    <v:textbox>
                      <w:txbxContent>
                        <w:p w:rsidR="001447C5" w:rsidRPr="00F045AE" w:rsidRDefault="001447C5" w:rsidP="00733706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②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46304" behindDoc="0" locked="0" layoutInCell="1" allowOverlap="1" wp14:anchorId="68EBDCA6" wp14:editId="3B7CA937">
                    <wp:simplePos x="0" y="0"/>
                    <wp:positionH relativeFrom="column">
                      <wp:posOffset>2187374</wp:posOffset>
                    </wp:positionH>
                    <wp:positionV relativeFrom="paragraph">
                      <wp:posOffset>28436</wp:posOffset>
                    </wp:positionV>
                    <wp:extent cx="330200" cy="335280"/>
                    <wp:effectExtent l="0" t="0" r="0" b="7620"/>
                    <wp:wrapSquare wrapText="bothSides"/>
                    <wp:docPr id="563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733706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 w:rsidRPr="00F045AE"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0A3DD3" id="_x0000_s1054" type="#_x0000_t202" style="position:absolute;margin-left:172.25pt;margin-top:2.25pt;width:26pt;height:26.4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" stroked="f">
                    <v:textbox>
                      <w:txbxContent>
                        <w:p w:rsidR="001447C5" w:rsidRPr="00F045AE" w:rsidRDefault="001447C5" w:rsidP="00733706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 w:rsidRPr="00F045AE"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:rsidR="001D5E0B" w:rsidRDefault="001D5E0B" w:rsidP="00A23AB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95456" behindDoc="0" locked="0" layoutInCell="1" allowOverlap="1" wp14:anchorId="387485D0" wp14:editId="693E4671">
                    <wp:simplePos x="0" y="0"/>
                    <wp:positionH relativeFrom="column">
                      <wp:posOffset>3061473</wp:posOffset>
                    </wp:positionH>
                    <wp:positionV relativeFrom="paragraph">
                      <wp:posOffset>222866</wp:posOffset>
                    </wp:positionV>
                    <wp:extent cx="330200" cy="335280"/>
                    <wp:effectExtent l="0" t="0" r="0" b="7620"/>
                    <wp:wrapSquare wrapText="bothSides"/>
                    <wp:docPr id="5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733706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/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7F1988" id="_x0000_s1055" type="#_x0000_t202" style="position:absolute;margin-left:241.05pt;margin-top:17.55pt;width:26pt;height:26.4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" stroked="f">
                    <v:textbox>
                      <w:txbxContent>
                        <w:p w:rsidR="001447C5" w:rsidRPr="00F045AE" w:rsidRDefault="001447C5" w:rsidP="00733706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/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Default="001D5E0B" w:rsidP="001D5E0B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>画面番号詳細</w:t>
          </w:r>
        </w:p>
        <w:p w:rsidR="001D5E0B" w:rsidRDefault="001D5E0B" w:rsidP="001D5E0B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0"/>
              </mc:Choice>
              <mc:Fallback>
                <w:t>①</w:t>
              </mc:Fallback>
            </mc:AlternateContent>
          </w:r>
          <w:r>
            <w:rPr>
              <w:rFonts w:hint="eastAsia"/>
              <w:lang w:eastAsia="ja-JP"/>
            </w:rPr>
            <w:t>フォーム１</w:t>
          </w:r>
        </w:p>
        <w:p w:rsidR="0094714A" w:rsidRDefault="0094714A" w:rsidP="001D5E0B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</w:t>
          </w:r>
          <w:r>
            <w:rPr>
              <w:rFonts w:hint="eastAsia"/>
              <w:lang w:eastAsia="ja-JP"/>
            </w:rPr>
            <w:t xml:space="preserve">NAME </w:t>
          </w:r>
          <w:r>
            <w:rPr>
              <w:rFonts w:hint="eastAsia"/>
              <w:lang w:eastAsia="ja-JP"/>
            </w:rPr>
            <w:t>入力フォーム</w:t>
          </w:r>
        </w:p>
        <w:p w:rsidR="001D5E0B" w:rsidRDefault="001D5E0B" w:rsidP="001D5E0B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1"/>
              </mc:Choice>
              <mc:Fallback>
                <w:t>②</w:t>
              </mc:Fallback>
            </mc:AlternateContent>
          </w:r>
          <w:r>
            <w:rPr>
              <w:rFonts w:hint="eastAsia"/>
              <w:lang w:eastAsia="ja-JP"/>
            </w:rPr>
            <w:t>フォーム</w:t>
          </w:r>
          <w:r>
            <w:rPr>
              <w:rFonts w:hint="eastAsia"/>
              <w:lang w:eastAsia="ja-JP"/>
            </w:rPr>
            <w:t>2</w:t>
          </w:r>
        </w:p>
        <w:p w:rsidR="0094714A" w:rsidRDefault="0094714A" w:rsidP="001D5E0B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</w:t>
          </w:r>
          <w:r>
            <w:rPr>
              <w:rFonts w:hint="eastAsia"/>
              <w:lang w:eastAsia="ja-JP"/>
            </w:rPr>
            <w:t>ID</w:t>
          </w:r>
          <w:r>
            <w:rPr>
              <w:rFonts w:hint="eastAsia"/>
              <w:lang w:eastAsia="ja-JP"/>
            </w:rPr>
            <w:t xml:space="preserve">　入力フォーム</w:t>
          </w:r>
        </w:p>
        <w:p w:rsidR="001D5E0B" w:rsidRDefault="001D5E0B" w:rsidP="001D5E0B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2"/>
              </mc:Choice>
              <mc:Fallback>
                <w:t>③</w:t>
              </mc:Fallback>
            </mc:AlternateContent>
          </w:r>
          <w:r>
            <w:rPr>
              <w:rFonts w:hint="eastAsia"/>
              <w:lang w:eastAsia="ja-JP"/>
            </w:rPr>
            <w:t>フォーム</w:t>
          </w:r>
          <w:r>
            <w:rPr>
              <w:rFonts w:hint="eastAsia"/>
              <w:lang w:eastAsia="ja-JP"/>
            </w:rPr>
            <w:t>3</w:t>
          </w:r>
        </w:p>
        <w:p w:rsidR="0094714A" w:rsidRDefault="0094714A" w:rsidP="001D5E0B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パスワード入力フォーム</w:t>
          </w:r>
        </w:p>
        <w:p w:rsidR="001D5E0B" w:rsidRDefault="001D5E0B" w:rsidP="001D5E0B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3"/>
              </mc:Choice>
              <mc:Fallback>
                <w:t>④</w:t>
              </mc:Fallback>
            </mc:AlternateContent>
          </w:r>
          <w:r>
            <w:rPr>
              <w:rFonts w:hint="eastAsia"/>
              <w:lang w:eastAsia="ja-JP"/>
            </w:rPr>
            <w:t>OK</w:t>
          </w:r>
          <w:r>
            <w:rPr>
              <w:rFonts w:hint="eastAsia"/>
              <w:lang w:eastAsia="ja-JP"/>
            </w:rPr>
            <w:t>ボタン</w:t>
          </w:r>
        </w:p>
        <w:p w:rsidR="0094714A" w:rsidRDefault="0094714A" w:rsidP="001D5E0B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ログイン確認</w:t>
          </w:r>
        </w:p>
        <w:p w:rsidR="0094714A" w:rsidRPr="001D5E0B" w:rsidRDefault="0094714A" w:rsidP="001D5E0B">
          <w:pPr>
            <w:rPr>
              <w:lang w:eastAsia="ja-JP"/>
            </w:rPr>
            <w:sectPr w:rsidR="0094714A" w:rsidRPr="001D5E0B" w:rsidSect="008214E5">
              <w:head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 w:charSpace="5389"/>
            </w:sectPr>
          </w:pPr>
        </w:p>
        <w:p w:rsidR="007930AA" w:rsidRPr="00D72F94" w:rsidRDefault="007930AA" w:rsidP="007930AA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157F33" w:rsidRDefault="007930AA" w:rsidP="00157F33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</w:t>
          </w:r>
          <w:r w:rsidR="00251874">
            <w:rPr>
              <w:rFonts w:hint="eastAsia"/>
              <w:sz w:val="36"/>
              <w:szCs w:val="36"/>
              <w:lang w:eastAsia="ja-JP"/>
            </w:rPr>
            <w:t>ユーザーにプロフィールを設定</w:t>
          </w:r>
          <w:r w:rsidR="00303554">
            <w:rPr>
              <w:sz w:val="36"/>
              <w:szCs w:val="36"/>
              <w:lang w:eastAsia="ja-JP"/>
            </w:rPr>
            <w:t>。</w:t>
          </w:r>
        </w:p>
        <w:p w:rsidR="00157F33" w:rsidRPr="00303554" w:rsidRDefault="00157F33" w:rsidP="00157F33">
          <w:pPr>
            <w:rPr>
              <w:sz w:val="40"/>
              <w:szCs w:val="40"/>
              <w:lang w:eastAsia="ja-JP"/>
            </w:rPr>
          </w:pPr>
          <w:r w:rsidRPr="00303554">
            <w:rPr>
              <w:rFonts w:hint="eastAsia"/>
              <w:sz w:val="40"/>
              <w:szCs w:val="40"/>
              <w:lang w:eastAsia="ja-JP"/>
            </w:rPr>
            <w:t xml:space="preserve">画面への遷移方法　</w:t>
          </w:r>
        </w:p>
        <w:p w:rsidR="00157F33" w:rsidRPr="00157F33" w:rsidRDefault="00251874" w:rsidP="00157F33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・メニューの「</w:t>
          </w:r>
          <w:r w:rsidR="00157F33">
            <w:rPr>
              <w:rFonts w:hint="eastAsia"/>
              <w:sz w:val="36"/>
              <w:szCs w:val="36"/>
              <w:lang w:eastAsia="ja-JP"/>
            </w:rPr>
            <w:t>HOME</w:t>
          </w:r>
          <w:r w:rsidR="00157F33">
            <w:rPr>
              <w:rFonts w:hint="eastAsia"/>
              <w:sz w:val="36"/>
              <w:szCs w:val="36"/>
              <w:lang w:eastAsia="ja-JP"/>
            </w:rPr>
            <w:t>」変更ボタンから遷移。</w:t>
          </w:r>
        </w:p>
        <w:p w:rsidR="001D5E0B" w:rsidRDefault="001C2E6F" w:rsidP="00A23ABB">
          <w:pPr>
            <w:rPr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53472" behindDoc="0" locked="0" layoutInCell="1" allowOverlap="1" wp14:anchorId="15213AA4" wp14:editId="36D35409">
                    <wp:simplePos x="0" y="0"/>
                    <wp:positionH relativeFrom="column">
                      <wp:posOffset>4289906</wp:posOffset>
                    </wp:positionH>
                    <wp:positionV relativeFrom="paragraph">
                      <wp:posOffset>951865</wp:posOffset>
                    </wp:positionV>
                    <wp:extent cx="330200" cy="335280"/>
                    <wp:effectExtent l="0" t="0" r="0" b="7620"/>
                    <wp:wrapSquare wrapText="bothSides"/>
                    <wp:docPr id="3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157F33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②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08FF70" id="_x0000_s1056" type="#_x0000_t202" style="position:absolute;margin-left:337.8pt;margin-top:74.95pt;width:26pt;height:26.4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" stroked="f">
                    <v:textbox>
                      <w:txbxContent>
                        <w:p w:rsidR="001447C5" w:rsidRPr="00F045AE" w:rsidRDefault="001447C5" w:rsidP="00157F33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②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54496" behindDoc="0" locked="0" layoutInCell="1" allowOverlap="1" wp14:anchorId="644BA86C" wp14:editId="45891831">
                    <wp:simplePos x="0" y="0"/>
                    <wp:positionH relativeFrom="column">
                      <wp:posOffset>1952300</wp:posOffset>
                    </wp:positionH>
                    <wp:positionV relativeFrom="paragraph">
                      <wp:posOffset>1520066</wp:posOffset>
                    </wp:positionV>
                    <wp:extent cx="330200" cy="335280"/>
                    <wp:effectExtent l="0" t="0" r="0" b="7620"/>
                    <wp:wrapSquare wrapText="bothSides"/>
                    <wp:docPr id="2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157F33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957976" id="_x0000_s1057" type="#_x0000_t202" style="position:absolute;margin-left:153.7pt;margin-top:119.7pt;width:26pt;height:26.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" stroked="f">
                    <v:textbox>
                      <w:txbxContent>
                        <w:p w:rsidR="001447C5" w:rsidRPr="00F045AE" w:rsidRDefault="001447C5" w:rsidP="00157F33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52448" behindDoc="0" locked="0" layoutInCell="1" allowOverlap="1" wp14:anchorId="3771EB4A" wp14:editId="285C4768">
                    <wp:simplePos x="0" y="0"/>
                    <wp:positionH relativeFrom="column">
                      <wp:posOffset>4296890</wp:posOffset>
                    </wp:positionH>
                    <wp:positionV relativeFrom="paragraph">
                      <wp:posOffset>490344</wp:posOffset>
                    </wp:positionV>
                    <wp:extent cx="330200" cy="335280"/>
                    <wp:effectExtent l="0" t="0" r="0" b="7620"/>
                    <wp:wrapSquare wrapText="bothSides"/>
                    <wp:docPr id="4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157F33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 w:rsidRPr="00F045AE"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C769F2" id="_x0000_s1058" type="#_x0000_t202" style="position:absolute;margin-left:338.35pt;margin-top:38.6pt;width:26pt;height:26.4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" stroked="f">
                    <v:textbox>
                      <w:txbxContent>
                        <w:p w:rsidR="001447C5" w:rsidRPr="00F045AE" w:rsidRDefault="001447C5" w:rsidP="00157F33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 w:rsidRPr="00F045AE"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57F33"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56544" behindDoc="0" locked="0" layoutInCell="1" allowOverlap="1" wp14:anchorId="772C2C3B" wp14:editId="74A9D043">
                    <wp:simplePos x="0" y="0"/>
                    <wp:positionH relativeFrom="column">
                      <wp:posOffset>3106095</wp:posOffset>
                    </wp:positionH>
                    <wp:positionV relativeFrom="paragraph">
                      <wp:posOffset>2609602</wp:posOffset>
                    </wp:positionV>
                    <wp:extent cx="330200" cy="335280"/>
                    <wp:effectExtent l="0" t="0" r="0" b="7620"/>
                    <wp:wrapSquare wrapText="bothSides"/>
                    <wp:docPr id="5" name="テキスト ボックス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157F33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④</w:t>
                                </w:r>
                                <w:r>
                                  <w:rPr>
                                    <mc:AlternateContent>
                                      <mc:Choice Requires="w16se"/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B37FCE" id="テキスト ボックス 5" o:spid="_x0000_s1059" type="#_x0000_t202" style="position:absolute;margin-left:244.55pt;margin-top:205.5pt;width:26pt;height:26.4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" stroked="f">
                    <v:textbox>
                      <w:txbxContent>
                        <w:p w:rsidR="001447C5" w:rsidRPr="00F045AE" w:rsidRDefault="001447C5" w:rsidP="00157F33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④</w:t>
                          </w:r>
                          <w:r>
                            <w:rPr>
                              <mc:AlternateContent>
                                <mc:Choice Requires="w16se"/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407A5C">
            <w:rPr>
              <w:noProof/>
            </w:rPr>
            <w:pict>
              <v:shape id="_x0000_s1040" type="#_x0000_t75" style="position:absolute;margin-left:0;margin-top:0;width:468.35pt;height:263.05pt;z-index:251715584;mso-position-horizontal-relative:text;mso-position-vertical:top;mso-position-vertical-relative:text">
                <v:imagedata r:id="rId19" o:title="プロフィール変更"/>
              </v:shape>
            </w:pict>
          </w: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Pr="001D5E0B" w:rsidRDefault="001D5E0B" w:rsidP="001D5E0B">
          <w:pPr>
            <w:rPr>
              <w:lang w:eastAsia="ja-JP"/>
            </w:rPr>
          </w:pPr>
        </w:p>
        <w:p w:rsidR="001D5E0B" w:rsidRDefault="001D5E0B" w:rsidP="00DE0004">
          <w:pPr>
            <w:spacing w:line="240" w:lineRule="auto"/>
            <w:rPr>
              <w:lang w:eastAsia="ja-JP"/>
            </w:rPr>
          </w:pPr>
        </w:p>
        <w:p w:rsidR="001D5E0B" w:rsidRDefault="001D5E0B" w:rsidP="00DE0004">
          <w:pPr>
            <w:spacing w:line="240" w:lineRule="auto"/>
            <w:rPr>
              <w:lang w:eastAsia="ja-JP"/>
            </w:rPr>
          </w:pPr>
          <w:r>
            <w:rPr>
              <w:rFonts w:hint="eastAsia"/>
              <w:lang w:eastAsia="ja-JP"/>
            </w:rPr>
            <w:t>画面番号詳細</w:t>
          </w:r>
        </w:p>
        <w:p w:rsidR="001D5E0B" w:rsidRDefault="001D5E0B" w:rsidP="00DE0004">
          <w:pPr>
            <w:spacing w:line="240" w:lineRule="auto"/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0"/>
              </mc:Choice>
              <mc:Fallback>
                <w:t>①</w:t>
              </mc:Fallback>
            </mc:AlternateContent>
          </w:r>
          <w:r>
            <w:rPr>
              <w:rFonts w:hint="eastAsia"/>
              <w:lang w:eastAsia="ja-JP"/>
            </w:rPr>
            <w:t>フォーム１</w:t>
          </w:r>
        </w:p>
        <w:p w:rsidR="00DE0004" w:rsidRDefault="00DE0004" w:rsidP="00DE0004">
          <w:pPr>
            <w:spacing w:line="240" w:lineRule="auto"/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名前入力フォーム</w:t>
          </w:r>
        </w:p>
        <w:p w:rsidR="001D5E0B" w:rsidRDefault="001D5E0B" w:rsidP="00DE0004">
          <w:pPr>
            <w:spacing w:line="240" w:lineRule="auto"/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1"/>
              </mc:Choice>
              <mc:Fallback>
                <w:t>②</w:t>
              </mc:Fallback>
            </mc:AlternateContent>
          </w:r>
          <w:r>
            <w:rPr>
              <w:rFonts w:hint="eastAsia"/>
              <w:lang w:eastAsia="ja-JP"/>
            </w:rPr>
            <w:t>フォーム２</w:t>
          </w:r>
        </w:p>
        <w:p w:rsidR="00DE0004" w:rsidRDefault="00DE0004" w:rsidP="00DE0004">
          <w:pPr>
            <w:spacing w:line="240" w:lineRule="auto"/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コメント入力フォーム</w:t>
          </w:r>
        </w:p>
        <w:p w:rsidR="001D5E0B" w:rsidRDefault="001D5E0B" w:rsidP="00DE0004">
          <w:pPr>
            <w:spacing w:line="240" w:lineRule="auto"/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2"/>
              </mc:Choice>
              <mc:Fallback>
                <w:t>③</w:t>
              </mc:Fallback>
            </mc:AlternateContent>
          </w:r>
          <w:r>
            <w:rPr>
              <w:rFonts w:hint="eastAsia"/>
              <w:lang w:eastAsia="ja-JP"/>
            </w:rPr>
            <w:t>設定ボタン</w:t>
          </w:r>
        </w:p>
        <w:p w:rsidR="00DE0004" w:rsidRDefault="00DE0004" w:rsidP="00DE0004">
          <w:pPr>
            <w:spacing w:line="240" w:lineRule="auto"/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アイコン変更</w:t>
          </w:r>
        </w:p>
        <w:p w:rsidR="001D5E0B" w:rsidRDefault="001D5E0B" w:rsidP="00DE0004">
          <w:pPr>
            <w:spacing w:line="240" w:lineRule="auto"/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3"/>
              </mc:Choice>
              <mc:Fallback>
                <w:t>④</w:t>
              </mc:Fallback>
            </mc:AlternateContent>
          </w:r>
          <w:r>
            <w:rPr>
              <w:rFonts w:hint="eastAsia"/>
              <w:lang w:eastAsia="ja-JP"/>
            </w:rPr>
            <w:t>変更ボタン</w:t>
          </w:r>
        </w:p>
        <w:p w:rsidR="00DE0004" w:rsidRDefault="00DE0004" w:rsidP="00DE0004">
          <w:pPr>
            <w:spacing w:line="240" w:lineRule="auto"/>
            <w:ind w:firstLineChars="100" w:firstLine="220"/>
            <w:rPr>
              <w:lang w:eastAsia="ja-JP"/>
            </w:rPr>
          </w:pPr>
          <w:r>
            <w:rPr>
              <w:rFonts w:hint="eastAsia"/>
              <w:lang w:eastAsia="ja-JP"/>
            </w:rPr>
            <w:t>プロフィール内容変更</w:t>
          </w:r>
        </w:p>
        <w:p w:rsidR="00DE0004" w:rsidRPr="001D5E0B" w:rsidRDefault="00DE0004" w:rsidP="001D5E0B">
          <w:pPr>
            <w:rPr>
              <w:lang w:eastAsia="ja-JP"/>
            </w:rPr>
            <w:sectPr w:rsidR="00DE0004" w:rsidRPr="001D5E0B" w:rsidSect="008214E5">
              <w:headerReference w:type="first" r:id="rId2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 w:charSpace="5389"/>
            </w:sectPr>
          </w:pPr>
        </w:p>
        <w:p w:rsidR="007930AA" w:rsidRPr="00D72F94" w:rsidRDefault="007930AA" w:rsidP="007930AA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B7219F" w:rsidRDefault="00251874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・動画チャンネル開設のため入力</w:t>
          </w:r>
        </w:p>
        <w:p w:rsidR="00B7219F" w:rsidRPr="00D72F94" w:rsidRDefault="00B7219F" w:rsidP="006B6C8E">
          <w:pPr>
            <w:tabs>
              <w:tab w:val="left" w:pos="3978"/>
            </w:tabs>
            <w:rPr>
              <w:sz w:val="40"/>
              <w:szCs w:val="40"/>
              <w:lang w:eastAsia="ja-JP"/>
            </w:rPr>
          </w:pPr>
          <w:r>
            <w:rPr>
              <w:rFonts w:hint="eastAsia"/>
              <w:sz w:val="40"/>
              <w:szCs w:val="40"/>
              <w:lang w:eastAsia="ja-JP"/>
            </w:rPr>
            <w:t>画面への遷移方法</w:t>
          </w:r>
          <w:r w:rsidR="006B6C8E">
            <w:rPr>
              <w:sz w:val="40"/>
              <w:szCs w:val="40"/>
              <w:lang w:eastAsia="ja-JP"/>
            </w:rPr>
            <w:tab/>
          </w:r>
        </w:p>
        <w:p w:rsidR="00CA2AB7" w:rsidRPr="007656EC" w:rsidRDefault="00407A5C" w:rsidP="00157F33">
          <w:pPr>
            <w:rPr>
              <w:sz w:val="36"/>
              <w:szCs w:val="36"/>
              <w:lang w:eastAsia="ja-JP"/>
            </w:rPr>
          </w:pPr>
          <w:r>
            <w:rPr>
              <w:noProof/>
            </w:rPr>
            <w:pict>
              <v:shape id="_x0000_s1039" type="#_x0000_t75" style="position:absolute;margin-left:0;margin-top:21.6pt;width:467.4pt;height:263pt;z-index:251713536">
                <v:imagedata r:id="rId21" o:title="チャンネル登録ページ"/>
              </v:shape>
            </w:pict>
          </w:r>
          <w:r w:rsidR="00B7219F">
            <w:rPr>
              <w:rFonts w:hint="eastAsia"/>
              <w:sz w:val="36"/>
              <w:szCs w:val="36"/>
              <w:lang w:eastAsia="ja-JP"/>
            </w:rPr>
            <w:t>・ログイン時</w:t>
          </w:r>
          <w:r w:rsidR="00DE0004">
            <w:rPr>
              <w:rFonts w:hint="eastAsia"/>
              <w:sz w:val="36"/>
              <w:szCs w:val="36"/>
              <w:lang w:eastAsia="ja-JP"/>
            </w:rPr>
            <w:t>、メニューの</w:t>
          </w:r>
          <w:r w:rsidR="00B7219F">
            <w:rPr>
              <w:rFonts w:hint="eastAsia"/>
              <w:sz w:val="36"/>
              <w:szCs w:val="36"/>
              <w:lang w:eastAsia="ja-JP"/>
            </w:rPr>
            <w:t>「</w:t>
          </w:r>
          <w:r w:rsidR="00B7219F">
            <w:rPr>
              <w:rFonts w:hint="eastAsia"/>
              <w:sz w:val="36"/>
              <w:szCs w:val="36"/>
              <w:lang w:eastAsia="ja-JP"/>
            </w:rPr>
            <w:t>CNANNEL</w:t>
          </w:r>
          <w:r w:rsidR="00DE0004">
            <w:rPr>
              <w:rFonts w:hint="eastAsia"/>
              <w:sz w:val="36"/>
              <w:szCs w:val="36"/>
              <w:lang w:eastAsia="ja-JP"/>
            </w:rPr>
            <w:t>」ボタンから遷移</w:t>
          </w:r>
        </w:p>
        <w:p w:rsidR="00157F33" w:rsidRPr="00303554" w:rsidRDefault="00157F33" w:rsidP="00157F33">
          <w:pPr>
            <w:rPr>
              <w:sz w:val="40"/>
              <w:szCs w:val="40"/>
              <w:lang w:eastAsia="ja-JP"/>
            </w:rPr>
          </w:pPr>
        </w:p>
        <w:p w:rsidR="00157F33" w:rsidRPr="007930AA" w:rsidRDefault="00157F33" w:rsidP="00157F33">
          <w:pPr>
            <w:tabs>
              <w:tab w:val="left" w:pos="713"/>
            </w:tabs>
            <w:rPr>
              <w:lang w:eastAsia="ja-JP"/>
            </w:rPr>
          </w:pPr>
        </w:p>
        <w:p w:rsidR="00157F33" w:rsidRDefault="00157F33" w:rsidP="00157F33">
          <w:pPr>
            <w:rPr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64736" behindDoc="0" locked="0" layoutInCell="1" allowOverlap="1" wp14:anchorId="31A78BDB" wp14:editId="03AD3198">
                    <wp:simplePos x="0" y="0"/>
                    <wp:positionH relativeFrom="column">
                      <wp:posOffset>2030823</wp:posOffset>
                    </wp:positionH>
                    <wp:positionV relativeFrom="paragraph">
                      <wp:posOffset>50242</wp:posOffset>
                    </wp:positionV>
                    <wp:extent cx="330200" cy="335280"/>
                    <wp:effectExtent l="0" t="0" r="0" b="7620"/>
                    <wp:wrapSquare wrapText="bothSides"/>
                    <wp:docPr id="38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157F33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 w:rsidRPr="00F045AE"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BC4028" id="_x0000_s1060" type="#_x0000_t202" style="position:absolute;margin-left:159.9pt;margin-top:3.95pt;width:26pt;height:26.4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" stroked="f">
                    <v:textbox>
                      <w:txbxContent>
                        <w:p w:rsidR="001447C5" w:rsidRPr="00F045AE" w:rsidRDefault="001447C5" w:rsidP="00157F33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 w:rsidRPr="00F045AE"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:rsidR="00B7219F" w:rsidRPr="00303554" w:rsidRDefault="00B7219F" w:rsidP="00B7219F">
          <w:pPr>
            <w:rPr>
              <w:sz w:val="40"/>
              <w:szCs w:val="40"/>
              <w:lang w:eastAsia="ja-JP"/>
            </w:rPr>
          </w:pPr>
        </w:p>
        <w:p w:rsidR="00581831" w:rsidRPr="007930AA" w:rsidRDefault="00157F33">
          <w:pPr>
            <w:rPr>
              <w:sz w:val="36"/>
              <w:szCs w:val="36"/>
              <w:lang w:eastAsia="ja-JP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65760" behindDoc="0" locked="0" layoutInCell="1" allowOverlap="1" wp14:anchorId="26545050" wp14:editId="0B99DA78">
                    <wp:simplePos x="0" y="0"/>
                    <wp:positionH relativeFrom="column">
                      <wp:posOffset>2032031</wp:posOffset>
                    </wp:positionH>
                    <wp:positionV relativeFrom="paragraph">
                      <wp:posOffset>251987</wp:posOffset>
                    </wp:positionV>
                    <wp:extent cx="330200" cy="335280"/>
                    <wp:effectExtent l="0" t="0" r="0" b="7620"/>
                    <wp:wrapSquare wrapText="bothSides"/>
                    <wp:docPr id="3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200" cy="335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447C5" w:rsidRPr="00F045AE" w:rsidRDefault="001447C5" w:rsidP="00157F33">
                                <w:pPr>
                                  <w:rPr>
                                    <w:sz w:val="32"/>
                                    <w:szCs w:val="32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2"/>
                                    <w:szCs w:val="32"/>
                                    <w:lang w:eastAsia="ja-JP"/>
                                  </w:rPr>
                                  <w:t>②</w:t>
                                </w: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32"/>
                                    <w:szCs w:val="32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1A54D1" id="_x0000_s1061" type="#_x0000_t202" style="position:absolute;margin-left:160pt;margin-top:19.85pt;width:26pt;height:26.4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" stroked="f">
                    <v:textbox>
                      <w:txbxContent>
                        <w:p w:rsidR="001447C5" w:rsidRPr="00F045AE" w:rsidRDefault="001447C5" w:rsidP="00157F33">
                          <w:pPr>
                            <w:rPr>
                              <w:sz w:val="32"/>
                              <w:szCs w:val="32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32"/>
                              <w:szCs w:val="32"/>
                              <w:lang w:eastAsia="ja-JP"/>
                            </w:rPr>
                            <w:t>②</w:t>
                          </w: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32"/>
                              <w:szCs w:val="32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 w:rsidR="00581831" w:rsidRDefault="00581831">
      <w:pPr>
        <w:rPr>
          <w:lang w:eastAsia="ja-JP"/>
        </w:rPr>
      </w:pPr>
    </w:p>
    <w:p w:rsidR="00581831" w:rsidRPr="00581831" w:rsidRDefault="00581831" w:rsidP="00581831">
      <w:pPr>
        <w:rPr>
          <w:lang w:eastAsia="ja-JP"/>
        </w:rPr>
      </w:pPr>
    </w:p>
    <w:p w:rsidR="00581831" w:rsidRPr="00581831" w:rsidRDefault="00157F33" w:rsidP="00581831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37CC5E8" wp14:editId="24C13A70">
                <wp:simplePos x="0" y="0"/>
                <wp:positionH relativeFrom="column">
                  <wp:posOffset>3123952</wp:posOffset>
                </wp:positionH>
                <wp:positionV relativeFrom="paragraph">
                  <wp:posOffset>86561</wp:posOffset>
                </wp:positionV>
                <wp:extent cx="330200" cy="335280"/>
                <wp:effectExtent l="0" t="0" r="0" b="7620"/>
                <wp:wrapSquare wrapText="bothSides"/>
                <wp:docPr id="3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C5E8" id="_x0000_s1062" type="#_x0000_t202" style="position:absolute;margin-left:246pt;margin-top:6.8pt;width:26pt;height:26.4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1831" w:rsidRPr="00581831" w:rsidRDefault="00581831" w:rsidP="00581831">
      <w:pPr>
        <w:rPr>
          <w:lang w:eastAsia="ja-JP"/>
        </w:rPr>
      </w:pPr>
    </w:p>
    <w:p w:rsidR="001D5E0B" w:rsidRDefault="001D5E0B" w:rsidP="001D5E0B">
      <w:pPr>
        <w:rPr>
          <w:lang w:eastAsia="ja-JP"/>
        </w:rPr>
      </w:pPr>
      <w:r>
        <w:rPr>
          <w:rFonts w:hint="eastAsia"/>
          <w:lang w:eastAsia="ja-JP"/>
        </w:rPr>
        <w:t>画面番号詳細</w:t>
      </w:r>
    </w:p>
    <w:p w:rsidR="00581831" w:rsidRPr="00581831" w:rsidRDefault="001D5E0B" w:rsidP="00581831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フォーム１</w:t>
      </w:r>
    </w:p>
    <w:p w:rsidR="00581831" w:rsidRPr="00581831" w:rsidRDefault="00DE0004" w:rsidP="00581831">
      <w:pPr>
        <w:rPr>
          <w:lang w:eastAsia="ja-JP"/>
        </w:rPr>
      </w:pPr>
      <w:r>
        <w:rPr>
          <w:rFonts w:hint="eastAsia"/>
          <w:lang w:eastAsia="ja-JP"/>
        </w:rPr>
        <w:t xml:space="preserve">　チャンネル名入力フォーム</w:t>
      </w:r>
    </w:p>
    <w:p w:rsidR="001D5E0B" w:rsidRDefault="001D5E0B" w:rsidP="001D5E0B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フォーム２</w:t>
      </w:r>
    </w:p>
    <w:p w:rsidR="001D5E0B" w:rsidRDefault="00DE0004" w:rsidP="00DE0004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チャネル説明入力フォーム</w:t>
      </w:r>
    </w:p>
    <w:p w:rsidR="00581831" w:rsidRDefault="001D5E0B" w:rsidP="00581831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hint="eastAsia"/>
          <w:lang w:eastAsia="ja-JP"/>
        </w:rPr>
        <w:t>OK</w:t>
      </w:r>
      <w:r>
        <w:rPr>
          <w:rFonts w:hint="eastAsia"/>
          <w:lang w:eastAsia="ja-JP"/>
        </w:rPr>
        <w:t>ボタン</w:t>
      </w:r>
    </w:p>
    <w:p w:rsidR="00DE0004" w:rsidRPr="00581831" w:rsidRDefault="00DE0004" w:rsidP="00581831">
      <w:pPr>
        <w:rPr>
          <w:lang w:eastAsia="ja-JP"/>
        </w:rPr>
      </w:pPr>
      <w:r>
        <w:rPr>
          <w:rFonts w:hint="eastAsia"/>
          <w:lang w:eastAsia="ja-JP"/>
        </w:rPr>
        <w:t xml:space="preserve">　チャンネル情報登録</w:t>
      </w:r>
    </w:p>
    <w:p w:rsidR="00581831" w:rsidRPr="00581831" w:rsidRDefault="00581831" w:rsidP="00581831">
      <w:pPr>
        <w:rPr>
          <w:lang w:eastAsia="ja-JP"/>
        </w:rPr>
      </w:pPr>
    </w:p>
    <w:p w:rsidR="00581831" w:rsidRPr="00581831" w:rsidRDefault="00581831" w:rsidP="00581831">
      <w:pPr>
        <w:rPr>
          <w:lang w:eastAsia="ja-JP"/>
        </w:rPr>
      </w:pPr>
    </w:p>
    <w:p w:rsidR="00A23ABB" w:rsidRDefault="00A23ABB" w:rsidP="00B902D3">
      <w:pPr>
        <w:rPr>
          <w:lang w:eastAsia="ja-JP"/>
        </w:rPr>
        <w:sectPr w:rsidR="00A23ABB" w:rsidSect="008214E5">
          <w:headerReference w:type="default" r:id="rId22"/>
          <w:headerReference w:type="first" r:id="rId2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303554" w:rsidRPr="00D72F94" w:rsidRDefault="00303554" w:rsidP="00303554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B7219F" w:rsidRPr="00B7219F" w:rsidRDefault="00303554" w:rsidP="00303554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</w:t>
      </w:r>
      <w:r w:rsidR="00B7219F">
        <w:rPr>
          <w:rFonts w:hint="eastAsia"/>
          <w:sz w:val="36"/>
          <w:szCs w:val="36"/>
          <w:lang w:eastAsia="ja-JP"/>
        </w:rPr>
        <w:t>チャンネルメニューページ</w:t>
      </w:r>
    </w:p>
    <w:p w:rsidR="00303554" w:rsidRPr="00303554" w:rsidRDefault="00303554" w:rsidP="00303554">
      <w:pPr>
        <w:rPr>
          <w:sz w:val="40"/>
          <w:szCs w:val="40"/>
          <w:lang w:eastAsia="ja-JP"/>
        </w:rPr>
      </w:pPr>
      <w:r w:rsidRPr="00303554">
        <w:rPr>
          <w:rFonts w:hint="eastAsia"/>
          <w:sz w:val="40"/>
          <w:szCs w:val="40"/>
          <w:lang w:eastAsia="ja-JP"/>
        </w:rPr>
        <w:t xml:space="preserve">画面への遷移方法　</w:t>
      </w:r>
    </w:p>
    <w:p w:rsidR="00157F33" w:rsidRPr="007656EC" w:rsidRDefault="00DE0004" w:rsidP="00157F33">
      <w:pPr>
        <w:rPr>
          <w:sz w:val="36"/>
          <w:szCs w:val="36"/>
          <w:lang w:eastAsia="ja-JP"/>
        </w:rPr>
      </w:pPr>
      <w:r>
        <w:rPr>
          <w:rFonts w:hint="eastAsia"/>
          <w:sz w:val="32"/>
          <w:szCs w:val="32"/>
          <w:lang w:eastAsia="ja-JP"/>
        </w:rPr>
        <w:t>・</w:t>
      </w:r>
      <w:r w:rsidR="00407A5C">
        <w:rPr>
          <w:noProof/>
          <w:sz w:val="32"/>
          <w:szCs w:val="32"/>
        </w:rPr>
        <w:pict>
          <v:shape id="_x0000_s1036" type="#_x0000_t75" style="position:absolute;margin-left:0;margin-top:30.6pt;width:468pt;height:263.4pt;z-index:251709440;mso-position-horizontal-relative:text;mso-position-vertical-relative:text">
            <v:imagedata r:id="rId24" o:title="チャンネルページ"/>
          </v:shape>
        </w:pict>
      </w:r>
      <w:r w:rsidR="00E927B8">
        <w:rPr>
          <w:rFonts w:hint="eastAsia"/>
          <w:sz w:val="32"/>
          <w:szCs w:val="32"/>
          <w:lang w:eastAsia="ja-JP"/>
        </w:rPr>
        <w:t>チャンネル開設後、メニューの</w:t>
      </w:r>
      <w:r w:rsidR="00251874">
        <w:rPr>
          <w:rFonts w:hint="eastAsia"/>
          <w:sz w:val="32"/>
          <w:szCs w:val="32"/>
          <w:lang w:eastAsia="ja-JP"/>
        </w:rPr>
        <w:t>「</w:t>
      </w:r>
      <w:r w:rsidR="00E927B8">
        <w:rPr>
          <w:rFonts w:hint="eastAsia"/>
          <w:sz w:val="32"/>
          <w:szCs w:val="32"/>
          <w:lang w:eastAsia="ja-JP"/>
        </w:rPr>
        <w:t>CHANNEL</w:t>
      </w:r>
      <w:r w:rsidR="00251874">
        <w:rPr>
          <w:rFonts w:hint="eastAsia"/>
          <w:sz w:val="32"/>
          <w:szCs w:val="32"/>
          <w:lang w:eastAsia="ja-JP"/>
        </w:rPr>
        <w:t>」</w:t>
      </w:r>
      <w:r w:rsidR="00E927B8">
        <w:rPr>
          <w:rFonts w:hint="eastAsia"/>
          <w:sz w:val="32"/>
          <w:szCs w:val="32"/>
          <w:lang w:eastAsia="ja-JP"/>
        </w:rPr>
        <w:t>ボタン</w:t>
      </w:r>
      <w:r>
        <w:rPr>
          <w:rFonts w:hint="eastAsia"/>
          <w:sz w:val="32"/>
          <w:szCs w:val="32"/>
          <w:lang w:eastAsia="ja-JP"/>
        </w:rPr>
        <w:t>から遷移</w:t>
      </w:r>
    </w:p>
    <w:p w:rsidR="00157F33" w:rsidRPr="00303554" w:rsidRDefault="00157F33" w:rsidP="00157F33">
      <w:pPr>
        <w:rPr>
          <w:sz w:val="40"/>
          <w:szCs w:val="40"/>
          <w:lang w:eastAsia="ja-JP"/>
        </w:rPr>
      </w:pPr>
    </w:p>
    <w:p w:rsidR="00157F33" w:rsidRPr="007930AA" w:rsidRDefault="00157F33" w:rsidP="00157F33">
      <w:pPr>
        <w:tabs>
          <w:tab w:val="left" w:pos="713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4AC5EFA8" wp14:editId="2687E663">
                <wp:simplePos x="0" y="0"/>
                <wp:positionH relativeFrom="column">
                  <wp:posOffset>5312441</wp:posOffset>
                </wp:positionH>
                <wp:positionV relativeFrom="paragraph">
                  <wp:posOffset>161584</wp:posOffset>
                </wp:positionV>
                <wp:extent cx="330200" cy="335280"/>
                <wp:effectExtent l="0" t="0" r="0" b="7620"/>
                <wp:wrapSquare wrapText="bothSides"/>
                <wp:docPr id="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F045AE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EFA8" id="_x0000_s1063" type="#_x0000_t202" style="position:absolute;margin-left:418.3pt;margin-top:12.7pt;width:26pt;height:26.4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 w:rsidRPr="00F045AE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7F33" w:rsidRDefault="00157F33" w:rsidP="00157F33">
      <w:pPr>
        <w:rPr>
          <w:lang w:eastAsia="ja-JP"/>
        </w:rPr>
      </w:pPr>
    </w:p>
    <w:p w:rsidR="00817790" w:rsidRPr="00303554" w:rsidRDefault="00157F33" w:rsidP="00817790">
      <w:pPr>
        <w:rPr>
          <w:sz w:val="32"/>
          <w:szCs w:val="32"/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7449D5C" wp14:editId="1E55D7A6">
                <wp:simplePos x="0" y="0"/>
                <wp:positionH relativeFrom="column">
                  <wp:posOffset>5310505</wp:posOffset>
                </wp:positionH>
                <wp:positionV relativeFrom="paragraph">
                  <wp:posOffset>196850</wp:posOffset>
                </wp:positionV>
                <wp:extent cx="330200" cy="335280"/>
                <wp:effectExtent l="0" t="0" r="0" b="7620"/>
                <wp:wrapSquare wrapText="bothSides"/>
                <wp:docPr id="4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eastAsia="ja-JP"/>
                              </w:rPr>
                              <w:t>②</w:t>
                            </w: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9D5C" id="_x0000_s1064" type="#_x0000_t202" style="position:absolute;margin-left:418.15pt;margin-top:15.5pt;width:26pt;height:26.4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eastAsia="ja-JP"/>
                        </w:rPr>
                        <w:t>②</w:t>
                      </w: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790" w:rsidRPr="00817790" w:rsidRDefault="00817790" w:rsidP="00817790">
      <w:pPr>
        <w:rPr>
          <w:lang w:eastAsia="ja-JP"/>
        </w:rPr>
      </w:pPr>
    </w:p>
    <w:p w:rsidR="00817790" w:rsidRPr="00817790" w:rsidRDefault="00157F33" w:rsidP="0081779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4242A499" wp14:editId="11B16A09">
                <wp:simplePos x="0" y="0"/>
                <wp:positionH relativeFrom="column">
                  <wp:posOffset>5307732</wp:posOffset>
                </wp:positionH>
                <wp:positionV relativeFrom="paragraph">
                  <wp:posOffset>52147</wp:posOffset>
                </wp:positionV>
                <wp:extent cx="330200" cy="335280"/>
                <wp:effectExtent l="0" t="0" r="0" b="7620"/>
                <wp:wrapSquare wrapText="bothSides"/>
                <wp:docPr id="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A499" id="_x0000_s1065" type="#_x0000_t202" style="position:absolute;margin-left:417.95pt;margin-top:4.1pt;width:26pt;height:26.4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790" w:rsidRPr="00817790" w:rsidRDefault="00817790" w:rsidP="00817790">
      <w:pPr>
        <w:rPr>
          <w:lang w:eastAsia="ja-JP"/>
        </w:rPr>
      </w:pPr>
    </w:p>
    <w:p w:rsidR="00817790" w:rsidRPr="00817790" w:rsidRDefault="00817790" w:rsidP="00817790">
      <w:pPr>
        <w:rPr>
          <w:lang w:eastAsia="ja-JP"/>
        </w:rPr>
      </w:pPr>
    </w:p>
    <w:p w:rsidR="00817790" w:rsidRPr="00817790" w:rsidRDefault="00817790" w:rsidP="00817790">
      <w:pPr>
        <w:rPr>
          <w:lang w:eastAsia="ja-JP"/>
        </w:rPr>
      </w:pPr>
    </w:p>
    <w:p w:rsidR="00817790" w:rsidRPr="00817790" w:rsidRDefault="00817790" w:rsidP="00817790">
      <w:pPr>
        <w:rPr>
          <w:lang w:eastAsia="ja-JP"/>
        </w:rPr>
      </w:pPr>
    </w:p>
    <w:p w:rsidR="00817790" w:rsidRPr="00817790" w:rsidRDefault="001D5E0B" w:rsidP="00817790">
      <w:pPr>
        <w:rPr>
          <w:lang w:eastAsia="ja-JP"/>
        </w:rPr>
      </w:pPr>
      <w:r>
        <w:rPr>
          <w:rFonts w:hint="eastAsia"/>
          <w:lang w:eastAsia="ja-JP"/>
        </w:rPr>
        <w:t>画面番号詳細</w:t>
      </w:r>
    </w:p>
    <w:p w:rsidR="00817790" w:rsidRDefault="001D5E0B" w:rsidP="00817790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変更ボタン</w:t>
      </w:r>
    </w:p>
    <w:p w:rsidR="00DE0004" w:rsidRDefault="00DE0004" w:rsidP="00817790">
      <w:pPr>
        <w:rPr>
          <w:lang w:eastAsia="ja-JP"/>
        </w:rPr>
      </w:pPr>
      <w:r>
        <w:rPr>
          <w:rFonts w:hint="eastAsia"/>
          <w:lang w:eastAsia="ja-JP"/>
        </w:rPr>
        <w:t xml:space="preserve">　チャンネル変更ページへ遷移</w:t>
      </w:r>
    </w:p>
    <w:p w:rsidR="001D5E0B" w:rsidRDefault="001D5E0B" w:rsidP="00817790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 w:rsidR="009D028F">
        <w:rPr>
          <w:rFonts w:hint="eastAsia"/>
          <w:lang w:eastAsia="ja-JP"/>
        </w:rPr>
        <w:t>投稿</w:t>
      </w:r>
      <w:r>
        <w:rPr>
          <w:rFonts w:hint="eastAsia"/>
          <w:lang w:eastAsia="ja-JP"/>
        </w:rPr>
        <w:t>ボタン</w:t>
      </w:r>
    </w:p>
    <w:p w:rsidR="00DE0004" w:rsidRDefault="00DE0004" w:rsidP="00817790">
      <w:pPr>
        <w:rPr>
          <w:lang w:eastAsia="ja-JP"/>
        </w:rPr>
      </w:pPr>
      <w:r>
        <w:rPr>
          <w:rFonts w:hint="eastAsia"/>
          <w:lang w:eastAsia="ja-JP"/>
        </w:rPr>
        <w:t xml:space="preserve">　</w:t>
      </w:r>
      <w:r w:rsidR="009D028F">
        <w:rPr>
          <w:rFonts w:hint="eastAsia"/>
          <w:lang w:eastAsia="ja-JP"/>
        </w:rPr>
        <w:t>動画投稿</w:t>
      </w:r>
      <w:r>
        <w:rPr>
          <w:rFonts w:hint="eastAsia"/>
          <w:lang w:eastAsia="ja-JP"/>
        </w:rPr>
        <w:t>ページへ遷移</w:t>
      </w:r>
    </w:p>
    <w:p w:rsidR="001D5E0B" w:rsidRDefault="001D5E0B" w:rsidP="00817790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hint="eastAsia"/>
          <w:lang w:eastAsia="ja-JP"/>
        </w:rPr>
        <w:t>一覧ボタンボタン</w:t>
      </w:r>
    </w:p>
    <w:p w:rsidR="00DE0004" w:rsidRDefault="00DE0004" w:rsidP="00817790">
      <w:pPr>
        <w:rPr>
          <w:lang w:eastAsia="ja-JP"/>
        </w:rPr>
      </w:pPr>
      <w:r>
        <w:rPr>
          <w:rFonts w:hint="eastAsia"/>
          <w:lang w:eastAsia="ja-JP"/>
        </w:rPr>
        <w:t xml:space="preserve">　</w:t>
      </w:r>
      <w:r w:rsidR="00CD6BAE">
        <w:rPr>
          <w:rFonts w:hint="eastAsia"/>
          <w:lang w:eastAsia="ja-JP"/>
        </w:rPr>
        <w:t>投稿動画一覧ページへ遷移</w:t>
      </w:r>
    </w:p>
    <w:p w:rsidR="001D5E0B" w:rsidRPr="00817790" w:rsidRDefault="001D5E0B" w:rsidP="00817790">
      <w:pPr>
        <w:rPr>
          <w:lang w:eastAsia="ja-JP"/>
        </w:rPr>
      </w:pPr>
    </w:p>
    <w:p w:rsidR="00817790" w:rsidRDefault="00817790" w:rsidP="00DE0004">
      <w:pPr>
        <w:tabs>
          <w:tab w:val="left" w:pos="3354"/>
        </w:tabs>
        <w:rPr>
          <w:lang w:eastAsia="ja-JP"/>
        </w:rPr>
        <w:sectPr w:rsidR="00817790" w:rsidSect="008214E5">
          <w:headerReference w:type="first" r:id="rId25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303554" w:rsidRPr="00D72F94" w:rsidRDefault="00303554" w:rsidP="00303554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303554" w:rsidRPr="00303554" w:rsidRDefault="00303554" w:rsidP="00303554">
      <w:pPr>
        <w:rPr>
          <w:sz w:val="40"/>
          <w:szCs w:val="40"/>
          <w:lang w:eastAsia="ja-JP"/>
        </w:rPr>
      </w:pPr>
      <w:r>
        <w:rPr>
          <w:rFonts w:hint="eastAsia"/>
          <w:sz w:val="36"/>
          <w:szCs w:val="36"/>
          <w:lang w:eastAsia="ja-JP"/>
        </w:rPr>
        <w:t>・</w:t>
      </w:r>
      <w:r w:rsidRPr="00D72F94">
        <w:rPr>
          <w:rFonts w:hint="eastAsia"/>
          <w:sz w:val="36"/>
          <w:szCs w:val="36"/>
          <w:lang w:eastAsia="ja-JP"/>
        </w:rPr>
        <w:t>ユーザーに個人情報を各入力</w:t>
      </w:r>
      <w:r w:rsidR="00251874">
        <w:rPr>
          <w:rFonts w:hint="eastAsia"/>
          <w:sz w:val="36"/>
          <w:szCs w:val="36"/>
          <w:lang w:eastAsia="ja-JP"/>
        </w:rPr>
        <w:t>フォームに情報入力</w:t>
      </w:r>
    </w:p>
    <w:p w:rsidR="00303554" w:rsidRPr="00303554" w:rsidRDefault="00303554" w:rsidP="00303554">
      <w:pPr>
        <w:rPr>
          <w:sz w:val="40"/>
          <w:szCs w:val="40"/>
          <w:lang w:eastAsia="ja-JP"/>
        </w:rPr>
      </w:pPr>
      <w:r w:rsidRPr="00303554">
        <w:rPr>
          <w:rFonts w:hint="eastAsia"/>
          <w:sz w:val="40"/>
          <w:szCs w:val="40"/>
          <w:lang w:eastAsia="ja-JP"/>
        </w:rPr>
        <w:t xml:space="preserve">画面への遷移方法　</w:t>
      </w:r>
    </w:p>
    <w:p w:rsidR="00157F33" w:rsidRPr="007656EC" w:rsidRDefault="00DE0004" w:rsidP="00157F33">
      <w:pPr>
        <w:rPr>
          <w:sz w:val="36"/>
          <w:szCs w:val="36"/>
          <w:lang w:eastAsia="ja-JP"/>
        </w:rPr>
      </w:pPr>
      <w:r>
        <w:rPr>
          <w:rFonts w:hint="eastAsia"/>
          <w:sz w:val="32"/>
          <w:szCs w:val="32"/>
          <w:lang w:eastAsia="ja-JP"/>
        </w:rPr>
        <w:t>・</w:t>
      </w:r>
      <w:r w:rsidR="00407A5C">
        <w:rPr>
          <w:noProof/>
        </w:rPr>
        <w:pict>
          <v:shape id="_x0000_s1041" type="#_x0000_t75" style="position:absolute;margin-left:0;margin-top:21.75pt;width:468.35pt;height:263.05pt;z-index:251717632;mso-position-horizontal-relative:text;mso-position-vertical-relative:text">
            <v:imagedata r:id="rId26" o:title="動画投稿ページ"/>
          </v:shape>
        </w:pict>
      </w:r>
      <w:r>
        <w:rPr>
          <w:rFonts w:hint="eastAsia"/>
          <w:sz w:val="32"/>
          <w:szCs w:val="32"/>
          <w:lang w:eastAsia="ja-JP"/>
        </w:rPr>
        <w:t>チャンネルメニューページの</w:t>
      </w:r>
      <w:r w:rsidR="009D028F">
        <w:rPr>
          <w:rFonts w:hint="eastAsia"/>
          <w:sz w:val="32"/>
          <w:szCs w:val="32"/>
          <w:lang w:eastAsia="ja-JP"/>
        </w:rPr>
        <w:t>投稿</w:t>
      </w:r>
      <w:r w:rsidR="00B7219F">
        <w:rPr>
          <w:rFonts w:hint="eastAsia"/>
          <w:sz w:val="32"/>
          <w:szCs w:val="32"/>
          <w:lang w:eastAsia="ja-JP"/>
        </w:rPr>
        <w:t>ボタン</w:t>
      </w:r>
      <w:r>
        <w:rPr>
          <w:rFonts w:hint="eastAsia"/>
          <w:sz w:val="32"/>
          <w:szCs w:val="32"/>
          <w:lang w:eastAsia="ja-JP"/>
        </w:rPr>
        <w:t>から遷移</w:t>
      </w:r>
    </w:p>
    <w:p w:rsidR="00157F33" w:rsidRPr="00303554" w:rsidRDefault="00157F33" w:rsidP="00157F33">
      <w:pPr>
        <w:rPr>
          <w:sz w:val="40"/>
          <w:szCs w:val="40"/>
          <w:lang w:eastAsia="ja-JP"/>
        </w:rPr>
      </w:pPr>
    </w:p>
    <w:p w:rsidR="00157F33" w:rsidRPr="007930AA" w:rsidRDefault="00157F33" w:rsidP="00157F33">
      <w:pPr>
        <w:tabs>
          <w:tab w:val="left" w:pos="713"/>
        </w:tabs>
        <w:rPr>
          <w:lang w:eastAsia="ja-JP"/>
        </w:rPr>
      </w:pPr>
    </w:p>
    <w:p w:rsidR="00157F33" w:rsidRDefault="00157F33" w:rsidP="00157F33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A0970D6" wp14:editId="373A9E81">
                <wp:simplePos x="0" y="0"/>
                <wp:positionH relativeFrom="column">
                  <wp:posOffset>1957101</wp:posOffset>
                </wp:positionH>
                <wp:positionV relativeFrom="paragraph">
                  <wp:posOffset>86437</wp:posOffset>
                </wp:positionV>
                <wp:extent cx="330200" cy="335280"/>
                <wp:effectExtent l="0" t="0" r="0" b="7620"/>
                <wp:wrapSquare wrapText="bothSides"/>
                <wp:docPr id="4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F045AE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70D6" id="_x0000_s1066" type="#_x0000_t202" style="position:absolute;margin-left:154.1pt;margin-top:6.8pt;width:26pt;height:26.4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 w:rsidRPr="00F045AE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790" w:rsidRPr="00B7219F" w:rsidRDefault="00157F33" w:rsidP="00303554">
      <w:pPr>
        <w:tabs>
          <w:tab w:val="left" w:pos="3354"/>
        </w:tabs>
        <w:rPr>
          <w:sz w:val="32"/>
          <w:szCs w:val="32"/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9AE5A2E" wp14:editId="30C684A2">
                <wp:simplePos x="0" y="0"/>
                <wp:positionH relativeFrom="column">
                  <wp:posOffset>1965356</wp:posOffset>
                </wp:positionH>
                <wp:positionV relativeFrom="paragraph">
                  <wp:posOffset>103134</wp:posOffset>
                </wp:positionV>
                <wp:extent cx="330200" cy="335280"/>
                <wp:effectExtent l="0" t="0" r="0" b="7620"/>
                <wp:wrapSquare wrapText="bothSides"/>
                <wp:docPr id="4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eastAsia="ja-JP"/>
                              </w:rPr>
                              <w:t>②</w:t>
                            </w: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E5A2E" id="_x0000_s1067" type="#_x0000_t202" style="position:absolute;margin-left:154.75pt;margin-top:8.1pt;width:26pt;height:26.4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eastAsia="ja-JP"/>
                        </w:rPr>
                        <w:t>②</w:t>
                      </w: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790" w:rsidRPr="00817790" w:rsidRDefault="00157F33" w:rsidP="0081779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5E3E95D5" wp14:editId="22070251">
                <wp:simplePos x="0" y="0"/>
                <wp:positionH relativeFrom="column">
                  <wp:posOffset>1963807</wp:posOffset>
                </wp:positionH>
                <wp:positionV relativeFrom="paragraph">
                  <wp:posOffset>129292</wp:posOffset>
                </wp:positionV>
                <wp:extent cx="330200" cy="335280"/>
                <wp:effectExtent l="0" t="0" r="0" b="7620"/>
                <wp:wrapSquare wrapText="bothSides"/>
                <wp:docPr id="4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95D5" id="_x0000_s1068" type="#_x0000_t202" style="position:absolute;margin-left:154.65pt;margin-top:10.2pt;width:26pt;height:26.4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790" w:rsidRPr="00817790" w:rsidRDefault="00157F33" w:rsidP="0081779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AA52141" wp14:editId="7BF98311">
                <wp:simplePos x="0" y="0"/>
                <wp:positionH relativeFrom="column">
                  <wp:posOffset>1942419</wp:posOffset>
                </wp:positionH>
                <wp:positionV relativeFrom="paragraph">
                  <wp:posOffset>222560</wp:posOffset>
                </wp:positionV>
                <wp:extent cx="330200" cy="335280"/>
                <wp:effectExtent l="0" t="0" r="0" b="7620"/>
                <wp:wrapSquare wrapText="bothSides"/>
                <wp:docPr id="4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eastAsia="ja-JP"/>
                              </w:rPr>
                              <w:t>④</w:t>
                            </w:r>
                            <w:r>
                              <w:rPr>
                                <w:sz w:val="32"/>
                                <w:szCs w:val="32"/>
                                <w:lang w:eastAsia="ja-JP"/>
                              </w:rPr>
                              <w:t>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52141" id="_x0000_s1069" type="#_x0000_t202" style="position:absolute;margin-left:152.95pt;margin-top:17.5pt;width:26pt;height:26.4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eastAsia="ja-JP"/>
                        </w:rPr>
                        <w:t>④</w:t>
                      </w:r>
                      <w:r>
                        <w:rPr>
                          <w:sz w:val="32"/>
                          <w:szCs w:val="32"/>
                          <w:lang w:eastAsia="ja-JP"/>
                        </w:rPr>
                        <w:t>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790" w:rsidRPr="00817790" w:rsidRDefault="00157F33" w:rsidP="0081779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66DE8B75" wp14:editId="029906F6">
                <wp:simplePos x="0" y="0"/>
                <wp:positionH relativeFrom="column">
                  <wp:posOffset>2913628</wp:posOffset>
                </wp:positionH>
                <wp:positionV relativeFrom="paragraph">
                  <wp:posOffset>257640</wp:posOffset>
                </wp:positionV>
                <wp:extent cx="330200" cy="335280"/>
                <wp:effectExtent l="0" t="0" r="0" b="7620"/>
                <wp:wrapSquare wrapText="bothSides"/>
                <wp:docPr id="4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4"/>
                                </mc:Choice>
                                <mc:Fallback>
                                  <w:t>⑤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E8B75" id="_x0000_s1070" type="#_x0000_t202" style="position:absolute;margin-left:229.4pt;margin-top:20.3pt;width:26pt;height:26.4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4"/>
                          </mc:Choice>
                          <mc:Fallback>
                            <w:t>⑤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790" w:rsidRPr="00817790" w:rsidRDefault="00817790" w:rsidP="00817790">
      <w:pPr>
        <w:rPr>
          <w:lang w:eastAsia="ja-JP"/>
        </w:rPr>
      </w:pPr>
    </w:p>
    <w:p w:rsidR="00817790" w:rsidRPr="00817790" w:rsidRDefault="00817790" w:rsidP="00817790">
      <w:pPr>
        <w:rPr>
          <w:lang w:eastAsia="ja-JP"/>
        </w:rPr>
      </w:pPr>
    </w:p>
    <w:p w:rsidR="00817790" w:rsidRPr="00817790" w:rsidRDefault="00817790" w:rsidP="00CD6BAE">
      <w:pPr>
        <w:spacing w:line="240" w:lineRule="auto"/>
        <w:rPr>
          <w:lang w:eastAsia="ja-JP"/>
        </w:rPr>
      </w:pPr>
    </w:p>
    <w:p w:rsidR="00817790" w:rsidRPr="00817790" w:rsidRDefault="00CD6BAE" w:rsidP="00CD6BAE">
      <w:pPr>
        <w:spacing w:line="240" w:lineRule="auto"/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0A8AA0EC" wp14:editId="034C37F5">
                <wp:simplePos x="0" y="0"/>
                <wp:positionH relativeFrom="column">
                  <wp:posOffset>1972240</wp:posOffset>
                </wp:positionH>
                <wp:positionV relativeFrom="paragraph">
                  <wp:posOffset>241935</wp:posOffset>
                </wp:positionV>
                <wp:extent cx="2360930" cy="1404620"/>
                <wp:effectExtent l="0" t="0" r="22860" b="25400"/>
                <wp:wrapSquare wrapText="bothSides"/>
                <wp:docPr id="53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Default="001447C5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④フォーム４</w:t>
                            </w:r>
                          </w:p>
                          <w:p w:rsidR="001447C5" w:rsidRDefault="001447C5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　</w:t>
                            </w:r>
                            <w:r>
                              <w:rPr>
                                <w:lang w:eastAsia="ja-JP"/>
                              </w:rPr>
                              <w:t>動画説明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入力</w:t>
                            </w:r>
                            <w:r>
                              <w:rPr>
                                <w:lang w:eastAsia="ja-JP"/>
                              </w:rPr>
                              <w:t>フォーム</w:t>
                            </w:r>
                          </w:p>
                          <w:p w:rsidR="001447C5" w:rsidRDefault="001447C5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4"/>
                                </mc:Choice>
                                <mc:Fallback>
                                  <w:t>⑤</w:t>
                                </mc:Fallback>
                              </mc:AlternateContent>
                            </w:r>
                            <w:r>
                              <w:rPr>
                                <w:lang w:eastAsia="ja-JP"/>
                              </w:rPr>
                              <w:t>OK</w:t>
                            </w:r>
                            <w:r>
                              <w:rPr>
                                <w:lang w:eastAsia="ja-JP"/>
                              </w:rPr>
                              <w:t>ボタン</w:t>
                            </w:r>
                          </w:p>
                          <w:p w:rsidR="001447C5" w:rsidRDefault="001447C5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　</w:t>
                            </w:r>
                            <w:r>
                              <w:rPr>
                                <w:lang w:eastAsia="ja-JP"/>
                              </w:rPr>
                              <w:t>動画投稿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完了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8AA0EC" id="_x0000_s1071" type="#_x0000_t202" style="position:absolute;margin-left:155.3pt;margin-top:19.05pt;width:185.9pt;height:110.6pt;z-index:251815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" strokecolor="white [3212]">
                <v:textbox style="mso-fit-shape-to-text:t">
                  <w:txbxContent>
                    <w:p w:rsidR="001447C5" w:rsidRDefault="001447C5">
                      <w:pPr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>④フォーム４</w:t>
                      </w:r>
                    </w:p>
                    <w:p w:rsidR="001447C5" w:rsidRDefault="001447C5">
                      <w:pPr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 xml:space="preserve">　</w:t>
                      </w:r>
                      <w:r>
                        <w:rPr>
                          <w:lang w:eastAsia="ja-JP"/>
                        </w:rPr>
                        <w:t>動画説明</w:t>
                      </w:r>
                      <w:r>
                        <w:rPr>
                          <w:rFonts w:hint="eastAsia"/>
                          <w:lang w:eastAsia="ja-JP"/>
                        </w:rPr>
                        <w:t>入力</w:t>
                      </w:r>
                      <w:r>
                        <w:rPr>
                          <w:lang w:eastAsia="ja-JP"/>
                        </w:rPr>
                        <w:t>フォーム</w:t>
                      </w:r>
                    </w:p>
                    <w:p w:rsidR="001447C5" w:rsidRDefault="001447C5">
                      <w:pPr>
                        <w:rPr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4"/>
                          </mc:Choice>
                          <mc:Fallback>
                            <w:t>⑤</w:t>
                          </mc:Fallback>
                        </mc:AlternateContent>
                      </w:r>
                      <w:r>
                        <w:rPr>
                          <w:lang w:eastAsia="ja-JP"/>
                        </w:rPr>
                        <w:t>OK</w:t>
                      </w:r>
                      <w:r>
                        <w:rPr>
                          <w:lang w:eastAsia="ja-JP"/>
                        </w:rPr>
                        <w:t>ボタン</w:t>
                      </w:r>
                    </w:p>
                    <w:p w:rsidR="001447C5" w:rsidRDefault="001447C5">
                      <w:pPr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 xml:space="preserve">　</w:t>
                      </w:r>
                      <w:r>
                        <w:rPr>
                          <w:lang w:eastAsia="ja-JP"/>
                        </w:rPr>
                        <w:t>動画投稿</w:t>
                      </w:r>
                      <w:r>
                        <w:rPr>
                          <w:rFonts w:hint="eastAsia"/>
                          <w:lang w:eastAsia="ja-JP"/>
                        </w:rPr>
                        <w:t>完了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5E0B">
        <w:rPr>
          <w:rFonts w:hint="eastAsia"/>
          <w:lang w:eastAsia="ja-JP"/>
        </w:rPr>
        <w:t>画面番号詳細</w:t>
      </w:r>
    </w:p>
    <w:p w:rsidR="00817790" w:rsidRDefault="001D5E0B" w:rsidP="00CD6BAE">
      <w:pPr>
        <w:spacing w:line="240" w:lineRule="auto"/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 w:rsidR="00542367">
        <w:rPr>
          <w:rFonts w:hint="eastAsia"/>
          <w:lang w:eastAsia="ja-JP"/>
        </w:rPr>
        <w:t>フォーム１</w:t>
      </w:r>
    </w:p>
    <w:p w:rsidR="00CD6BAE" w:rsidRPr="00817790" w:rsidRDefault="00CD6BAE" w:rsidP="00CD6BAE">
      <w:pPr>
        <w:spacing w:line="240" w:lineRule="auto"/>
        <w:rPr>
          <w:lang w:eastAsia="ja-JP"/>
        </w:rPr>
      </w:pPr>
      <w:r>
        <w:rPr>
          <w:rFonts w:hint="eastAsia"/>
          <w:lang w:eastAsia="ja-JP"/>
        </w:rPr>
        <w:t xml:space="preserve">　動画ファイルアップ</w:t>
      </w:r>
      <w:r w:rsidR="009D028F">
        <w:rPr>
          <w:rFonts w:hint="eastAsia"/>
          <w:lang w:eastAsia="ja-JP"/>
        </w:rPr>
        <w:t>ロード</w:t>
      </w:r>
    </w:p>
    <w:p w:rsidR="00817790" w:rsidRDefault="00542367" w:rsidP="00CD6BAE">
      <w:pPr>
        <w:spacing w:line="240" w:lineRule="auto"/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フォーム２</w:t>
      </w:r>
    </w:p>
    <w:p w:rsidR="00CD6BAE" w:rsidRDefault="00CD6BAE" w:rsidP="00CD6BAE">
      <w:pPr>
        <w:spacing w:line="240" w:lineRule="auto"/>
        <w:rPr>
          <w:lang w:eastAsia="ja-JP"/>
        </w:rPr>
      </w:pPr>
      <w:r>
        <w:rPr>
          <w:rFonts w:hint="eastAsia"/>
          <w:lang w:eastAsia="ja-JP"/>
        </w:rPr>
        <w:t xml:space="preserve">　金額設定メニュー</w:t>
      </w:r>
    </w:p>
    <w:p w:rsidR="00542367" w:rsidRDefault="00542367" w:rsidP="00CD6BAE">
      <w:pPr>
        <w:tabs>
          <w:tab w:val="left" w:pos="3214"/>
        </w:tabs>
        <w:spacing w:line="240" w:lineRule="auto"/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hint="eastAsia"/>
          <w:lang w:eastAsia="ja-JP"/>
        </w:rPr>
        <w:t>フォーム３</w:t>
      </w:r>
    </w:p>
    <w:p w:rsidR="00CD6BAE" w:rsidRDefault="00CD6BAE" w:rsidP="00CD6BAE">
      <w:pPr>
        <w:tabs>
          <w:tab w:val="left" w:pos="3214"/>
        </w:tabs>
        <w:spacing w:line="240" w:lineRule="auto"/>
        <w:rPr>
          <w:lang w:eastAsia="ja-JP"/>
        </w:rPr>
      </w:pPr>
      <w:r>
        <w:rPr>
          <w:rFonts w:hint="eastAsia"/>
          <w:lang w:eastAsia="ja-JP"/>
        </w:rPr>
        <w:t xml:space="preserve">　公開範囲しメニュー</w:t>
      </w:r>
    </w:p>
    <w:p w:rsidR="00542367" w:rsidRDefault="00542367" w:rsidP="00CD6BAE">
      <w:pPr>
        <w:tabs>
          <w:tab w:val="left" w:pos="3214"/>
        </w:tabs>
        <w:spacing w:line="240" w:lineRule="auto"/>
        <w:rPr>
          <w:lang w:eastAsia="ja-JP"/>
        </w:rPr>
      </w:pPr>
    </w:p>
    <w:p w:rsidR="00CD6BAE" w:rsidRDefault="00CD6BAE" w:rsidP="00CD6BAE">
      <w:pPr>
        <w:tabs>
          <w:tab w:val="left" w:pos="3214"/>
        </w:tabs>
        <w:spacing w:line="240" w:lineRule="auto"/>
        <w:rPr>
          <w:lang w:eastAsia="ja-JP"/>
        </w:rPr>
        <w:sectPr w:rsidR="00CD6BAE" w:rsidSect="008214E5">
          <w:headerReference w:type="first" r:id="rId2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B7219F" w:rsidRPr="00D72F94" w:rsidRDefault="00B7219F" w:rsidP="00B7219F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B7219F" w:rsidRPr="00B7219F" w:rsidRDefault="00B7219F" w:rsidP="00B7219F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・ユーザー自身がアップした動画一覧</w:t>
      </w:r>
    </w:p>
    <w:p w:rsidR="00B7219F" w:rsidRPr="00303554" w:rsidRDefault="00B7219F" w:rsidP="00B7219F">
      <w:pPr>
        <w:rPr>
          <w:sz w:val="40"/>
          <w:szCs w:val="40"/>
          <w:lang w:eastAsia="ja-JP"/>
        </w:rPr>
      </w:pPr>
      <w:r w:rsidRPr="00303554">
        <w:rPr>
          <w:rFonts w:hint="eastAsia"/>
          <w:sz w:val="40"/>
          <w:szCs w:val="40"/>
          <w:lang w:eastAsia="ja-JP"/>
        </w:rPr>
        <w:t xml:space="preserve">画面への遷移方法　</w:t>
      </w:r>
    </w:p>
    <w:p w:rsidR="00645CCC" w:rsidRDefault="00DE0004" w:rsidP="00817790">
      <w:pPr>
        <w:tabs>
          <w:tab w:val="left" w:pos="3214"/>
        </w:tabs>
        <w:rPr>
          <w:sz w:val="36"/>
          <w:szCs w:val="36"/>
          <w:lang w:eastAsia="ja-JP"/>
        </w:rPr>
      </w:pPr>
      <w:r>
        <w:rPr>
          <w:rFonts w:hint="eastAsia"/>
          <w:sz w:val="32"/>
          <w:szCs w:val="32"/>
          <w:lang w:eastAsia="ja-JP"/>
        </w:rPr>
        <w:t>・</w:t>
      </w:r>
      <w:r w:rsidR="001C2E6F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D8CC91A" wp14:editId="2D0BC7BC">
                <wp:simplePos x="0" y="0"/>
                <wp:positionH relativeFrom="column">
                  <wp:posOffset>3278257</wp:posOffset>
                </wp:positionH>
                <wp:positionV relativeFrom="paragraph">
                  <wp:posOffset>1000621</wp:posOffset>
                </wp:positionV>
                <wp:extent cx="330200" cy="335280"/>
                <wp:effectExtent l="0" t="0" r="0" b="7620"/>
                <wp:wrapSquare wrapText="bothSides"/>
                <wp:docPr id="5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eastAsia="ja-JP"/>
                              </w:rPr>
                              <w:t>②</w:t>
                            </w:r>
                            <w:r>
                              <w:rPr>
                                <w:sz w:val="32"/>
                                <w:szCs w:val="32"/>
                                <w:lang w:eastAsia="ja-JP"/>
                              </w:rPr>
                              <w:t>2</w: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CC91A" id="_x0000_s1072" type="#_x0000_t202" style="position:absolute;margin-left:258.15pt;margin-top:78.8pt;width:26pt;height:26.4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eastAsia="ja-JP"/>
                        </w:rPr>
                        <w:t>②</w:t>
                      </w:r>
                      <w:r>
                        <w:rPr>
                          <w:sz w:val="32"/>
                          <w:szCs w:val="32"/>
                          <w:lang w:eastAsia="ja-JP"/>
                        </w:rPr>
                        <w:t>2</w: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2E6F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A644E49" wp14:editId="651C0A7A">
                <wp:simplePos x="0" y="0"/>
                <wp:positionH relativeFrom="column">
                  <wp:posOffset>1718310</wp:posOffset>
                </wp:positionH>
                <wp:positionV relativeFrom="paragraph">
                  <wp:posOffset>1299876</wp:posOffset>
                </wp:positionV>
                <wp:extent cx="330200" cy="335280"/>
                <wp:effectExtent l="0" t="0" r="0" b="7620"/>
                <wp:wrapSquare wrapText="bothSides"/>
                <wp:docPr id="4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F045AE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4E49" id="_x0000_s1073" type="#_x0000_t202" style="position:absolute;margin-left:135.3pt;margin-top:102.35pt;width:26pt;height:26.4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 w:rsidRPr="00F045AE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7A5C">
        <w:rPr>
          <w:noProof/>
          <w:sz w:val="36"/>
          <w:szCs w:val="36"/>
        </w:rPr>
        <w:pict>
          <v:shape id="_x0000_s1038" type="#_x0000_t75" style="position:absolute;margin-left:0;margin-top:21.75pt;width:468pt;height:263.15pt;z-index:-251604992;mso-position-horizontal-relative:text;mso-position-vertical-relative:text">
            <v:imagedata r:id="rId28" o:title="投稿動画一覧ページ"/>
          </v:shape>
        </w:pict>
      </w:r>
      <w:r>
        <w:rPr>
          <w:rFonts w:hint="eastAsia"/>
          <w:sz w:val="32"/>
          <w:szCs w:val="32"/>
          <w:lang w:eastAsia="ja-JP"/>
        </w:rPr>
        <w:t>チャンネルメニューページの一覧ボタンから</w:t>
      </w:r>
      <w:r>
        <w:rPr>
          <w:rFonts w:hint="eastAsia"/>
          <w:sz w:val="36"/>
          <w:szCs w:val="36"/>
          <w:lang w:eastAsia="ja-JP"/>
        </w:rPr>
        <w:t>遷移</w:t>
      </w: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Default="00645CCC" w:rsidP="00645CCC">
      <w:pPr>
        <w:rPr>
          <w:sz w:val="36"/>
          <w:szCs w:val="36"/>
          <w:lang w:eastAsia="ja-JP"/>
        </w:rPr>
      </w:pPr>
    </w:p>
    <w:p w:rsidR="00645CCC" w:rsidRDefault="00645CCC" w:rsidP="00645CCC">
      <w:pPr>
        <w:rPr>
          <w:lang w:eastAsia="ja-JP"/>
        </w:rPr>
      </w:pPr>
      <w:r>
        <w:rPr>
          <w:rFonts w:hint="eastAsia"/>
          <w:lang w:eastAsia="ja-JP"/>
        </w:rPr>
        <w:t>画面番号詳細</w:t>
      </w:r>
    </w:p>
    <w:p w:rsidR="00645CCC" w:rsidRDefault="00645CCC" w:rsidP="00645CCC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動画サムネイル</w:t>
      </w:r>
    </w:p>
    <w:p w:rsidR="00645CCC" w:rsidRDefault="00645CCC" w:rsidP="00645CCC">
      <w:pPr>
        <w:rPr>
          <w:lang w:eastAsia="ja-JP"/>
        </w:rPr>
      </w:pPr>
      <w:r>
        <w:rPr>
          <w:rFonts w:hint="eastAsia"/>
          <w:lang w:eastAsia="ja-JP"/>
        </w:rPr>
        <w:t xml:space="preserve">　</w:t>
      </w:r>
      <w:r w:rsidR="007A7824">
        <w:rPr>
          <w:rFonts w:hint="eastAsia"/>
          <w:lang w:eastAsia="ja-JP"/>
        </w:rPr>
        <w:t>動画</w:t>
      </w:r>
      <w:r w:rsidR="009D028F">
        <w:rPr>
          <w:rFonts w:hint="eastAsia"/>
          <w:lang w:eastAsia="ja-JP"/>
        </w:rPr>
        <w:t>投稿・変更</w:t>
      </w:r>
      <w:r>
        <w:rPr>
          <w:rFonts w:hint="eastAsia"/>
          <w:lang w:eastAsia="ja-JP"/>
        </w:rPr>
        <w:t>ページへ遷移</w:t>
      </w:r>
    </w:p>
    <w:p w:rsidR="00645CCC" w:rsidRDefault="00645CCC" w:rsidP="00645CCC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 w:rsidR="009D028F">
        <w:rPr>
          <w:rFonts w:hint="eastAsia"/>
          <w:lang w:eastAsia="ja-JP"/>
        </w:rPr>
        <w:t>チャンネル</w:t>
      </w:r>
      <w:r>
        <w:rPr>
          <w:rFonts w:hint="eastAsia"/>
          <w:lang w:eastAsia="ja-JP"/>
        </w:rPr>
        <w:t>アイコン</w:t>
      </w:r>
    </w:p>
    <w:p w:rsidR="00645CCC" w:rsidRPr="00645CCC" w:rsidRDefault="00645CCC" w:rsidP="00645CCC">
      <w:pPr>
        <w:rPr>
          <w:lang w:eastAsia="ja-JP"/>
        </w:rPr>
      </w:pPr>
      <w:r>
        <w:rPr>
          <w:rFonts w:hint="eastAsia"/>
          <w:lang w:eastAsia="ja-JP"/>
        </w:rPr>
        <w:t xml:space="preserve">　チャンネルページへ遷移</w:t>
      </w:r>
    </w:p>
    <w:p w:rsidR="00645CCC" w:rsidRDefault="00645CCC" w:rsidP="00645CCC">
      <w:pPr>
        <w:rPr>
          <w:sz w:val="36"/>
          <w:szCs w:val="36"/>
          <w:lang w:eastAsia="ja-JP"/>
        </w:rPr>
      </w:pPr>
    </w:p>
    <w:p w:rsidR="007656EC" w:rsidRPr="00645CCC" w:rsidRDefault="007656EC" w:rsidP="00645CCC">
      <w:pPr>
        <w:rPr>
          <w:sz w:val="36"/>
          <w:szCs w:val="36"/>
          <w:lang w:eastAsia="ja-JP"/>
        </w:rPr>
        <w:sectPr w:rsidR="007656EC" w:rsidRPr="00645CCC" w:rsidSect="008214E5">
          <w:headerReference w:type="first" r:id="rId2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6B6C8E" w:rsidRPr="00D72F94" w:rsidRDefault="006B6C8E" w:rsidP="006B6C8E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6B6C8E" w:rsidRDefault="00251874" w:rsidP="006B6C8E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・チャンネル設定の変更</w:t>
      </w:r>
    </w:p>
    <w:p w:rsidR="006B6C8E" w:rsidRDefault="006B6C8E" w:rsidP="006B6C8E">
      <w:pPr>
        <w:tabs>
          <w:tab w:val="left" w:pos="3978"/>
        </w:tabs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t>画面への遷移方法</w:t>
      </w:r>
      <w:r>
        <w:rPr>
          <w:sz w:val="40"/>
          <w:szCs w:val="40"/>
          <w:lang w:eastAsia="ja-JP"/>
        </w:rPr>
        <w:tab/>
      </w:r>
    </w:p>
    <w:p w:rsidR="0089316C" w:rsidRDefault="00157F33" w:rsidP="006B6C8E">
      <w:pPr>
        <w:tabs>
          <w:tab w:val="left" w:pos="3978"/>
        </w:tabs>
        <w:rPr>
          <w:sz w:val="36"/>
          <w:szCs w:val="36"/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76BF1FE" wp14:editId="132F89FF">
                <wp:simplePos x="0" y="0"/>
                <wp:positionH relativeFrom="column">
                  <wp:posOffset>2030730</wp:posOffset>
                </wp:positionH>
                <wp:positionV relativeFrom="paragraph">
                  <wp:posOffset>2328545</wp:posOffset>
                </wp:positionV>
                <wp:extent cx="330200" cy="335280"/>
                <wp:effectExtent l="0" t="0" r="0" b="7620"/>
                <wp:wrapSquare wrapText="bothSides"/>
                <wp:docPr id="5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BF1FE" id="_x0000_s1074" type="#_x0000_t202" style="position:absolute;margin-left:159.9pt;margin-top:183.35pt;width:26pt;height:26.4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3266347" wp14:editId="42BB6100">
                <wp:simplePos x="0" y="0"/>
                <wp:positionH relativeFrom="column">
                  <wp:posOffset>2030730</wp:posOffset>
                </wp:positionH>
                <wp:positionV relativeFrom="paragraph">
                  <wp:posOffset>1528476</wp:posOffset>
                </wp:positionV>
                <wp:extent cx="330200" cy="335280"/>
                <wp:effectExtent l="0" t="0" r="0" b="7620"/>
                <wp:wrapSquare wrapText="bothSides"/>
                <wp:docPr id="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F045AE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66347" id="_x0000_s1075" type="#_x0000_t202" style="position:absolute;margin-left:159.9pt;margin-top:120.35pt;width:26pt;height:26.4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 w:rsidRPr="00F045AE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7A5C">
        <w:rPr>
          <w:noProof/>
        </w:rPr>
        <w:pict>
          <v:shape id="_x0000_s1042" type="#_x0000_t75" style="position:absolute;margin-left:0;margin-top:30.6pt;width:468pt;height:263.4pt;z-index:251743232;mso-position-horizontal-relative:text;mso-position-vertical-relative:text">
            <v:imagedata r:id="rId30" o:title="チャンネル変更画面"/>
          </v:shape>
        </w:pict>
      </w:r>
      <w:r w:rsidR="006B6C8E">
        <w:rPr>
          <w:rFonts w:hint="eastAsia"/>
          <w:sz w:val="36"/>
          <w:szCs w:val="36"/>
          <w:lang w:eastAsia="ja-JP"/>
        </w:rPr>
        <w:t>・</w:t>
      </w:r>
      <w:r w:rsidR="00DE0004">
        <w:rPr>
          <w:rFonts w:hint="eastAsia"/>
          <w:sz w:val="36"/>
          <w:szCs w:val="36"/>
          <w:lang w:eastAsia="ja-JP"/>
        </w:rPr>
        <w:t>メニューの</w:t>
      </w:r>
      <w:r w:rsidR="006B6C8E">
        <w:rPr>
          <w:rFonts w:hint="eastAsia"/>
          <w:sz w:val="36"/>
          <w:szCs w:val="36"/>
          <w:lang w:eastAsia="ja-JP"/>
        </w:rPr>
        <w:t>「</w:t>
      </w:r>
      <w:r w:rsidR="006B6C8E">
        <w:rPr>
          <w:rFonts w:hint="eastAsia"/>
          <w:sz w:val="36"/>
          <w:szCs w:val="36"/>
          <w:lang w:eastAsia="ja-JP"/>
        </w:rPr>
        <w:t>CHANNEL</w:t>
      </w:r>
      <w:r w:rsidR="006B6C8E">
        <w:rPr>
          <w:rFonts w:hint="eastAsia"/>
          <w:sz w:val="36"/>
          <w:szCs w:val="36"/>
          <w:lang w:eastAsia="ja-JP"/>
        </w:rPr>
        <w:t>」変更ボタンから</w:t>
      </w:r>
      <w:r w:rsidR="00733706">
        <w:rPr>
          <w:rFonts w:hint="eastAsia"/>
          <w:sz w:val="36"/>
          <w:szCs w:val="36"/>
          <w:lang w:eastAsia="ja-JP"/>
        </w:rPr>
        <w:t>遷移</w:t>
      </w:r>
    </w:p>
    <w:p w:rsidR="0089316C" w:rsidRPr="0089316C" w:rsidRDefault="0089316C" w:rsidP="0089316C">
      <w:pPr>
        <w:rPr>
          <w:sz w:val="36"/>
          <w:szCs w:val="36"/>
          <w:lang w:eastAsia="ja-JP"/>
        </w:rPr>
      </w:pPr>
    </w:p>
    <w:p w:rsidR="0089316C" w:rsidRPr="0089316C" w:rsidRDefault="0089316C" w:rsidP="0089316C">
      <w:pPr>
        <w:rPr>
          <w:sz w:val="36"/>
          <w:szCs w:val="36"/>
          <w:lang w:eastAsia="ja-JP"/>
        </w:rPr>
      </w:pPr>
    </w:p>
    <w:p w:rsidR="0089316C" w:rsidRPr="0089316C" w:rsidRDefault="0089316C" w:rsidP="0089316C">
      <w:pPr>
        <w:rPr>
          <w:sz w:val="36"/>
          <w:szCs w:val="36"/>
          <w:lang w:eastAsia="ja-JP"/>
        </w:rPr>
      </w:pPr>
    </w:p>
    <w:p w:rsidR="0089316C" w:rsidRPr="0089316C" w:rsidRDefault="0089316C" w:rsidP="0089316C">
      <w:pPr>
        <w:rPr>
          <w:sz w:val="36"/>
          <w:szCs w:val="36"/>
          <w:lang w:eastAsia="ja-JP"/>
        </w:rPr>
      </w:pPr>
    </w:p>
    <w:p w:rsidR="0089316C" w:rsidRPr="0089316C" w:rsidRDefault="0089316C" w:rsidP="0089316C">
      <w:pPr>
        <w:rPr>
          <w:sz w:val="36"/>
          <w:szCs w:val="36"/>
          <w:lang w:eastAsia="ja-JP"/>
        </w:rPr>
      </w:pPr>
    </w:p>
    <w:p w:rsidR="0089316C" w:rsidRPr="0089316C" w:rsidRDefault="0089316C" w:rsidP="0089316C">
      <w:pPr>
        <w:rPr>
          <w:sz w:val="36"/>
          <w:szCs w:val="36"/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72BB5BBE" wp14:editId="18BB6FBA">
                <wp:simplePos x="0" y="0"/>
                <wp:positionH relativeFrom="column">
                  <wp:posOffset>2897505</wp:posOffset>
                </wp:positionH>
                <wp:positionV relativeFrom="paragraph">
                  <wp:posOffset>344805</wp:posOffset>
                </wp:positionV>
                <wp:extent cx="330200" cy="335280"/>
                <wp:effectExtent l="0" t="0" r="0" b="7620"/>
                <wp:wrapSquare wrapText="bothSides"/>
                <wp:docPr id="53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B5BBE" id="_x0000_s1076" type="#_x0000_t202" style="position:absolute;margin-left:228.15pt;margin-top:27.15pt;width:26pt;height:26.4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9316C" w:rsidRPr="0089316C" w:rsidRDefault="0089316C" w:rsidP="0089316C">
      <w:pPr>
        <w:rPr>
          <w:sz w:val="36"/>
          <w:szCs w:val="36"/>
          <w:lang w:eastAsia="ja-JP"/>
        </w:rPr>
      </w:pPr>
    </w:p>
    <w:p w:rsidR="0089316C" w:rsidRDefault="0089316C" w:rsidP="0089316C">
      <w:pPr>
        <w:rPr>
          <w:sz w:val="36"/>
          <w:szCs w:val="36"/>
          <w:lang w:eastAsia="ja-JP"/>
        </w:rPr>
      </w:pPr>
    </w:p>
    <w:p w:rsidR="0089316C" w:rsidRDefault="0089316C" w:rsidP="0089316C">
      <w:pPr>
        <w:rPr>
          <w:lang w:eastAsia="ja-JP"/>
        </w:rPr>
      </w:pPr>
      <w:r>
        <w:rPr>
          <w:rFonts w:hint="eastAsia"/>
          <w:lang w:eastAsia="ja-JP"/>
        </w:rPr>
        <w:t>画面番号詳細</w:t>
      </w:r>
    </w:p>
    <w:p w:rsidR="0089316C" w:rsidRDefault="0089316C" w:rsidP="0089316C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フォーム１</w:t>
      </w:r>
    </w:p>
    <w:p w:rsidR="0089316C" w:rsidRPr="0089316C" w:rsidRDefault="0089316C" w:rsidP="0089316C">
      <w:pPr>
        <w:rPr>
          <w:lang w:eastAsia="ja-JP"/>
        </w:rPr>
      </w:pPr>
      <w:r>
        <w:rPr>
          <w:rFonts w:hint="eastAsia"/>
          <w:lang w:eastAsia="ja-JP"/>
        </w:rPr>
        <w:t xml:space="preserve">　チャンネル名入力フォーム</w:t>
      </w:r>
    </w:p>
    <w:p w:rsidR="0089316C" w:rsidRDefault="0089316C" w:rsidP="0089316C">
      <w:pPr>
        <w:rPr>
          <w:lang w:eastAsia="ja-JP"/>
        </w:rPr>
      </w:pPr>
      <w:r w:rsidRPr="0089316C"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フォーム２</w:t>
      </w:r>
    </w:p>
    <w:p w:rsidR="0089316C" w:rsidRDefault="0089316C" w:rsidP="0089316C">
      <w:pPr>
        <w:rPr>
          <w:lang w:eastAsia="ja-JP"/>
        </w:rPr>
      </w:pPr>
      <w:r>
        <w:rPr>
          <w:rFonts w:hint="eastAsia"/>
          <w:lang w:eastAsia="ja-JP"/>
        </w:rPr>
        <w:t xml:space="preserve">　チャンネル説明入力フォーム</w:t>
      </w:r>
    </w:p>
    <w:p w:rsidR="0089316C" w:rsidRDefault="0089316C" w:rsidP="0089316C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hint="eastAsia"/>
          <w:lang w:eastAsia="ja-JP"/>
        </w:rPr>
        <w:t>変更ボタン</w:t>
      </w:r>
    </w:p>
    <w:p w:rsidR="0089316C" w:rsidRDefault="0089316C" w:rsidP="0089316C">
      <w:pPr>
        <w:tabs>
          <w:tab w:val="left" w:pos="410"/>
        </w:tabs>
        <w:rPr>
          <w:lang w:eastAsia="ja-JP"/>
        </w:rPr>
      </w:pPr>
      <w:r>
        <w:rPr>
          <w:lang w:eastAsia="ja-JP"/>
        </w:rPr>
        <w:tab/>
      </w:r>
      <w:r w:rsidR="00CD6BAE">
        <w:rPr>
          <w:rFonts w:hint="eastAsia"/>
          <w:lang w:eastAsia="ja-JP"/>
        </w:rPr>
        <w:t>変更完了</w:t>
      </w:r>
    </w:p>
    <w:p w:rsidR="0089316C" w:rsidRPr="0089316C" w:rsidRDefault="0089316C" w:rsidP="0089316C">
      <w:pPr>
        <w:tabs>
          <w:tab w:val="left" w:pos="628"/>
        </w:tabs>
        <w:rPr>
          <w:lang w:eastAsia="ja-JP"/>
        </w:rPr>
        <w:sectPr w:rsidR="0089316C" w:rsidRPr="0089316C" w:rsidSect="008214E5">
          <w:headerReference w:type="first" r:id="rId3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>
        <w:rPr>
          <w:lang w:eastAsia="ja-JP"/>
        </w:rPr>
        <w:tab/>
      </w:r>
    </w:p>
    <w:p w:rsidR="00733706" w:rsidRPr="00D72F94" w:rsidRDefault="00733706" w:rsidP="00733706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733706" w:rsidRDefault="00251874" w:rsidP="00733706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・プロフィール、マイリスト確認、お問い合わせページ</w:t>
      </w:r>
    </w:p>
    <w:p w:rsidR="00733706" w:rsidRDefault="00733706" w:rsidP="00733706">
      <w:pPr>
        <w:tabs>
          <w:tab w:val="left" w:pos="3978"/>
        </w:tabs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t>画面への遷移方法</w:t>
      </w:r>
    </w:p>
    <w:p w:rsidR="00733706" w:rsidRPr="00733706" w:rsidRDefault="007B7BC0" w:rsidP="00733706">
      <w:pPr>
        <w:tabs>
          <w:tab w:val="left" w:pos="3978"/>
        </w:tabs>
        <w:rPr>
          <w:sz w:val="36"/>
          <w:szCs w:val="36"/>
          <w:lang w:eastAsia="ja-JP"/>
        </w:rPr>
      </w:pPr>
      <w:r>
        <w:rPr>
          <w:noProof/>
          <w:sz w:val="36"/>
          <w:szCs w:val="36"/>
          <w:lang w:eastAsia="ja-JP"/>
        </w:rPr>
        <w:drawing>
          <wp:anchor distT="0" distB="0" distL="114300" distR="114300" simplePos="0" relativeHeight="251744256" behindDoc="0" locked="0" layoutInCell="1" allowOverlap="1" wp14:anchorId="57E75A20" wp14:editId="6179646D">
            <wp:simplePos x="0" y="0"/>
            <wp:positionH relativeFrom="column">
              <wp:posOffset>0</wp:posOffset>
            </wp:positionH>
            <wp:positionV relativeFrom="paragraph">
              <wp:posOffset>390814</wp:posOffset>
            </wp:positionV>
            <wp:extent cx="2889885" cy="6284204"/>
            <wp:effectExtent l="0" t="0" r="5715" b="2540"/>
            <wp:wrapNone/>
            <wp:docPr id="562" name="図 562" descr="C:\Users\ohs70249\AppData\Local\Microsoft\Windows\INetCache\Content.Word\HOME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ohs70249\AppData\Local\Microsoft\Windows\INetCache\Content.Word\HOME@2x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628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13C6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47AA44E1" wp14:editId="6A213AC9">
                <wp:simplePos x="0" y="0"/>
                <wp:positionH relativeFrom="column">
                  <wp:posOffset>2900680</wp:posOffset>
                </wp:positionH>
                <wp:positionV relativeFrom="paragraph">
                  <wp:posOffset>390525</wp:posOffset>
                </wp:positionV>
                <wp:extent cx="3034665" cy="4072890"/>
                <wp:effectExtent l="0" t="0" r="13335" b="22860"/>
                <wp:wrapSquare wrapText="bothSides"/>
                <wp:docPr id="52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4665" cy="407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Default="001447C5" w:rsidP="00FE13C6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画面番号詳細</w:t>
                            </w:r>
                          </w:p>
                          <w:p w:rsidR="007B7BC0" w:rsidRDefault="007B7BC0" w:rsidP="007B7BC0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お問い合わせ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ボタン</w:t>
                            </w:r>
                          </w:p>
                          <w:p w:rsidR="007B7BC0" w:rsidRDefault="007B7BC0" w:rsidP="007B7BC0">
                            <w:pPr>
                              <w:pStyle w:val="aa"/>
                              <w:ind w:leftChars="0" w:left="360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お問い合わせページへ移動</w:t>
                            </w:r>
                          </w:p>
                          <w:p w:rsidR="001447C5" w:rsidRDefault="007B7BC0" w:rsidP="00FE13C6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  <w:r w:rsidR="00EE641C">
                              <w:rPr>
                                <w:rFonts w:hint="eastAsia"/>
                                <w:lang w:eastAsia="ja-JP"/>
                              </w:rPr>
                              <w:t>プロフィール表示</w:t>
                            </w:r>
                          </w:p>
                          <w:p w:rsidR="007B7BC0" w:rsidRPr="007B7BC0" w:rsidRDefault="00EE641C" w:rsidP="00FE13C6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変更ボタン</w:t>
                            </w:r>
                            <w:r w:rsidR="007B7BC0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Segoe UI Emoji" w16se:char="2192"/>
                                </mc:Choice>
                                <mc:Fallback>
                                  <w:t>→</w:t>
                                </mc:Fallback>
                              </mc:AlternateContent>
                            </w:r>
                            <w:r w:rsidR="007B7BC0">
                              <w:rPr>
                                <w:lang w:eastAsia="ja-JP"/>
                              </w:rPr>
                              <w:t>プロフィール</w:t>
                            </w:r>
                            <w:r w:rsidR="007B7BC0">
                              <w:rPr>
                                <w:rFonts w:hint="eastAsia"/>
                                <w:lang w:eastAsia="ja-JP"/>
                              </w:rPr>
                              <w:t>編集ページへ遷移</w:t>
                            </w:r>
                          </w:p>
                          <w:p w:rsidR="001447C5" w:rsidRDefault="007B7BC0" w:rsidP="00FE13C6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  <w:r w:rsidR="001447C5">
                              <w:rPr>
                                <w:rFonts w:hint="eastAsia"/>
                                <w:lang w:eastAsia="ja-JP"/>
                              </w:rPr>
                              <w:t>マイリスト一覧</w:t>
                            </w:r>
                          </w:p>
                          <w:p w:rsidR="001447C5" w:rsidRDefault="001447C5" w:rsidP="007B7BC0">
                            <w:pPr>
                              <w:ind w:firstLineChars="100" w:firstLine="220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動画ボタン</w:t>
                            </w:r>
                            <w:r w:rsidR="007B7BC0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Segoe UI Emoji" w16se:char="2192"/>
                                </mc:Choice>
                                <mc:Fallback>
                                  <w:t>→</w:t>
                                </mc:Fallback>
                              </mc:AlternateContent>
                            </w:r>
                            <w:r>
                              <w:rPr>
                                <w:lang w:eastAsia="ja-JP"/>
                              </w:rPr>
                              <w:t>動画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視聴ページ</w:t>
                            </w:r>
                            <w:r>
                              <w:rPr>
                                <w:lang w:eastAsia="ja-JP"/>
                              </w:rPr>
                              <w:t>へ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遷移</w:t>
                            </w:r>
                          </w:p>
                          <w:p w:rsidR="001447C5" w:rsidRDefault="001447C5" w:rsidP="007B7BC0">
                            <w:pPr>
                              <w:ind w:firstLineChars="100" w:firstLine="220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チャネルボタン</w:t>
                            </w:r>
                            <w:r w:rsidR="007B7BC0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Segoe UI Emoji" w16se:char="2192"/>
                                </mc:Choice>
                                <mc:Fallback>
                                  <w:t>→</w:t>
                                </mc:Fallback>
                              </mc:AlternateContent>
                            </w:r>
                            <w:r>
                              <w:rPr>
                                <w:lang w:eastAsia="ja-JP"/>
                              </w:rPr>
                              <w:t>チャンネル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ページへ遷移</w:t>
                            </w:r>
                          </w:p>
                          <w:p w:rsidR="00062E50" w:rsidRDefault="007B7BC0" w:rsidP="00FE13C6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3"/>
                                </mc:Choice>
                                <mc:Fallback>
                                  <w:t>④</w:t>
                                </mc:Fallback>
                              </mc:AlternateContent>
                            </w:r>
                            <w:r w:rsidR="001447C5">
                              <w:rPr>
                                <w:rFonts w:hint="eastAsia"/>
                                <w:lang w:eastAsia="ja-JP"/>
                              </w:rPr>
                              <w:t>戻る</w:t>
                            </w:r>
                            <w:r w:rsidR="00062E50">
                              <w:rPr>
                                <w:rFonts w:hint="eastAsia"/>
                                <w:lang w:eastAsia="ja-JP"/>
                              </w:rPr>
                              <w:t>ボタン</w:t>
                            </w:r>
                          </w:p>
                          <w:p w:rsidR="001447C5" w:rsidRDefault="007B7BC0" w:rsidP="00FE13C6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4"/>
                                </mc:Choice>
                                <mc:Fallback>
                                  <w:t>⑤</w:t>
                                </mc:Fallback>
                              </mc:AlternateContent>
                            </w:r>
                            <w:r w:rsidR="001447C5">
                              <w:rPr>
                                <w:rFonts w:hint="eastAsia"/>
                                <w:lang w:eastAsia="ja-JP"/>
                              </w:rPr>
                              <w:t>進む</w:t>
                            </w:r>
                            <w:r w:rsidR="00062E50">
                              <w:rPr>
                                <w:rFonts w:hint="eastAsia"/>
                                <w:lang w:eastAsia="ja-JP"/>
                              </w:rPr>
                              <w:t>ボタン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A44E1" id="_x0000_s1077" type="#_x0000_t202" style="position:absolute;margin-left:228.4pt;margin-top:30.75pt;width:238.95pt;height:320.7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" strokecolor="white [3212]">
                <v:textbox>
                  <w:txbxContent>
                    <w:p w:rsidR="001447C5" w:rsidRDefault="001447C5" w:rsidP="00FE13C6">
                      <w:pPr>
                        <w:rPr>
                          <w:lang w:eastAsia="ja-JP"/>
                        </w:rPr>
                      </w:pPr>
                      <w:r>
                        <w:rPr>
                          <w:lang w:eastAsia="ja-JP"/>
                        </w:rPr>
                        <w:t>画面番号詳細</w:t>
                      </w:r>
                    </w:p>
                    <w:p w:rsidR="007B7BC0" w:rsidRDefault="007B7BC0" w:rsidP="007B7BC0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lang w:eastAsia="ja-JP"/>
                        </w:rPr>
                      </w:pPr>
                      <w:r>
                        <w:rPr>
                          <w:lang w:eastAsia="ja-JP"/>
                        </w:rPr>
                        <w:t>お問い合わせ</w:t>
                      </w:r>
                      <w:r>
                        <w:rPr>
                          <w:rFonts w:hint="eastAsia"/>
                          <w:lang w:eastAsia="ja-JP"/>
                        </w:rPr>
                        <w:t>ボタン</w:t>
                      </w:r>
                    </w:p>
                    <w:p w:rsidR="007B7BC0" w:rsidRDefault="007B7BC0" w:rsidP="007B7BC0">
                      <w:pPr>
                        <w:pStyle w:val="aa"/>
                        <w:ind w:leftChars="0" w:left="360"/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>お問い合わせページへ移動</w:t>
                      </w:r>
                    </w:p>
                    <w:p w:rsidR="001447C5" w:rsidRDefault="007B7BC0" w:rsidP="00FE13C6">
                      <w:pPr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  <w:r w:rsidR="00EE641C">
                        <w:rPr>
                          <w:rFonts w:hint="eastAsia"/>
                          <w:lang w:eastAsia="ja-JP"/>
                        </w:rPr>
                        <w:t>プロフィール表示</w:t>
                      </w:r>
                    </w:p>
                    <w:p w:rsidR="007B7BC0" w:rsidRPr="007B7BC0" w:rsidRDefault="00EE641C" w:rsidP="00FE13C6">
                      <w:pPr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>変更ボタン</w:t>
                      </w:r>
                      <w:r w:rsidR="007B7BC0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Segoe UI Emoji" w16se:char="2192"/>
                          </mc:Choice>
                          <mc:Fallback>
                            <w:t>→</w:t>
                          </mc:Fallback>
                        </mc:AlternateContent>
                      </w:r>
                      <w:r w:rsidR="007B7BC0">
                        <w:rPr>
                          <w:lang w:eastAsia="ja-JP"/>
                        </w:rPr>
                        <w:t>プロフィール</w:t>
                      </w:r>
                      <w:r w:rsidR="007B7BC0">
                        <w:rPr>
                          <w:rFonts w:hint="eastAsia"/>
                          <w:lang w:eastAsia="ja-JP"/>
                        </w:rPr>
                        <w:t>編集ページへ遷移</w:t>
                      </w:r>
                    </w:p>
                    <w:p w:rsidR="001447C5" w:rsidRDefault="007B7BC0" w:rsidP="00FE13C6">
                      <w:pPr>
                        <w:rPr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  <w:r w:rsidR="001447C5">
                        <w:rPr>
                          <w:rFonts w:hint="eastAsia"/>
                          <w:lang w:eastAsia="ja-JP"/>
                        </w:rPr>
                        <w:t>マイリスト一覧</w:t>
                      </w:r>
                    </w:p>
                    <w:p w:rsidR="001447C5" w:rsidRDefault="001447C5" w:rsidP="007B7BC0">
                      <w:pPr>
                        <w:ind w:firstLineChars="100" w:firstLine="220"/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>動画ボタン</w:t>
                      </w:r>
                      <w:r w:rsidR="007B7BC0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Segoe UI Emoji" w16se:char="2192"/>
                          </mc:Choice>
                          <mc:Fallback>
                            <w:t>→</w:t>
                          </mc:Fallback>
                        </mc:AlternateContent>
                      </w:r>
                      <w:r>
                        <w:rPr>
                          <w:lang w:eastAsia="ja-JP"/>
                        </w:rPr>
                        <w:t>動画</w:t>
                      </w:r>
                      <w:r>
                        <w:rPr>
                          <w:rFonts w:hint="eastAsia"/>
                          <w:lang w:eastAsia="ja-JP"/>
                        </w:rPr>
                        <w:t>視聴ページ</w:t>
                      </w:r>
                      <w:r>
                        <w:rPr>
                          <w:lang w:eastAsia="ja-JP"/>
                        </w:rPr>
                        <w:t>へ</w:t>
                      </w:r>
                      <w:r>
                        <w:rPr>
                          <w:rFonts w:hint="eastAsia"/>
                          <w:lang w:eastAsia="ja-JP"/>
                        </w:rPr>
                        <w:t>遷移</w:t>
                      </w:r>
                    </w:p>
                    <w:p w:rsidR="001447C5" w:rsidRDefault="001447C5" w:rsidP="007B7BC0">
                      <w:pPr>
                        <w:ind w:firstLineChars="100" w:firstLine="220"/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>チャネルボタン</w:t>
                      </w:r>
                      <w:r w:rsidR="007B7BC0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Segoe UI Emoji" w16se:char="2192"/>
                          </mc:Choice>
                          <mc:Fallback>
                            <w:t>→</w:t>
                          </mc:Fallback>
                        </mc:AlternateContent>
                      </w:r>
                      <w:r>
                        <w:rPr>
                          <w:lang w:eastAsia="ja-JP"/>
                        </w:rPr>
                        <w:t>チャンネル</w:t>
                      </w:r>
                      <w:r>
                        <w:rPr>
                          <w:rFonts w:hint="eastAsia"/>
                          <w:lang w:eastAsia="ja-JP"/>
                        </w:rPr>
                        <w:t>ページへ遷移</w:t>
                      </w:r>
                    </w:p>
                    <w:p w:rsidR="00062E50" w:rsidRDefault="007B7BC0" w:rsidP="00FE13C6">
                      <w:pPr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3"/>
                          </mc:Choice>
                          <mc:Fallback>
                            <w:t>④</w:t>
                          </mc:Fallback>
                        </mc:AlternateContent>
                      </w:r>
                      <w:r w:rsidR="001447C5">
                        <w:rPr>
                          <w:rFonts w:hint="eastAsia"/>
                          <w:lang w:eastAsia="ja-JP"/>
                        </w:rPr>
                        <w:t>戻る</w:t>
                      </w:r>
                      <w:r w:rsidR="00062E50">
                        <w:rPr>
                          <w:rFonts w:hint="eastAsia"/>
                          <w:lang w:eastAsia="ja-JP"/>
                        </w:rPr>
                        <w:t>ボタン</w:t>
                      </w:r>
                    </w:p>
                    <w:p w:rsidR="001447C5" w:rsidRDefault="007B7BC0" w:rsidP="00FE13C6">
                      <w:pPr>
                        <w:rPr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4"/>
                          </mc:Choice>
                          <mc:Fallback>
                            <w:t>⑤</w:t>
                          </mc:Fallback>
                        </mc:AlternateContent>
                      </w:r>
                      <w:r w:rsidR="001447C5">
                        <w:rPr>
                          <w:rFonts w:hint="eastAsia"/>
                          <w:lang w:eastAsia="ja-JP"/>
                        </w:rPr>
                        <w:t>進む</w:t>
                      </w:r>
                      <w:r w:rsidR="00062E50">
                        <w:rPr>
                          <w:rFonts w:hint="eastAsia"/>
                          <w:lang w:eastAsia="ja-JP"/>
                        </w:rPr>
                        <w:t>ボタン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3706" w:rsidRPr="00733706">
        <w:rPr>
          <w:rFonts w:hint="eastAsia"/>
          <w:sz w:val="36"/>
          <w:szCs w:val="36"/>
          <w:lang w:eastAsia="ja-JP"/>
        </w:rPr>
        <w:t>・</w:t>
      </w:r>
      <w:r w:rsidR="00DE0004">
        <w:rPr>
          <w:rFonts w:hint="eastAsia"/>
          <w:sz w:val="36"/>
          <w:szCs w:val="36"/>
          <w:lang w:eastAsia="ja-JP"/>
        </w:rPr>
        <w:t>メニューの</w:t>
      </w:r>
      <w:r w:rsidR="00733706" w:rsidRPr="00733706">
        <w:rPr>
          <w:rFonts w:hint="eastAsia"/>
          <w:sz w:val="36"/>
          <w:szCs w:val="36"/>
          <w:lang w:eastAsia="ja-JP"/>
        </w:rPr>
        <w:t>「</w:t>
      </w:r>
      <w:r w:rsidR="00733706" w:rsidRPr="00733706">
        <w:rPr>
          <w:rFonts w:hint="eastAsia"/>
          <w:sz w:val="36"/>
          <w:szCs w:val="36"/>
          <w:lang w:eastAsia="ja-JP"/>
        </w:rPr>
        <w:t>HOME</w:t>
      </w:r>
      <w:r w:rsidR="00DE0004">
        <w:rPr>
          <w:rFonts w:hint="eastAsia"/>
          <w:sz w:val="36"/>
          <w:szCs w:val="36"/>
          <w:lang w:eastAsia="ja-JP"/>
        </w:rPr>
        <w:t>」</w:t>
      </w:r>
      <w:r w:rsidR="00733706" w:rsidRPr="00733706">
        <w:rPr>
          <w:rFonts w:hint="eastAsia"/>
          <w:sz w:val="36"/>
          <w:szCs w:val="36"/>
          <w:lang w:eastAsia="ja-JP"/>
        </w:rPr>
        <w:t>ボタンから遷移。</w:t>
      </w:r>
      <w:r w:rsidR="00733706" w:rsidRPr="00733706">
        <w:rPr>
          <w:sz w:val="36"/>
          <w:szCs w:val="36"/>
          <w:lang w:eastAsia="ja-JP"/>
        </w:rPr>
        <w:tab/>
      </w:r>
    </w:p>
    <w:p w:rsidR="006B6C8E" w:rsidRPr="006B6C8E" w:rsidRDefault="007B7BC0" w:rsidP="006B6C8E">
      <w:pPr>
        <w:tabs>
          <w:tab w:val="left" w:pos="3978"/>
        </w:tabs>
        <w:rPr>
          <w:sz w:val="36"/>
          <w:szCs w:val="36"/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8CFD908" wp14:editId="78C5C798">
                <wp:simplePos x="0" y="0"/>
                <wp:positionH relativeFrom="column">
                  <wp:posOffset>1637608</wp:posOffset>
                </wp:positionH>
                <wp:positionV relativeFrom="paragraph">
                  <wp:posOffset>80760</wp:posOffset>
                </wp:positionV>
                <wp:extent cx="1096068" cy="257175"/>
                <wp:effectExtent l="0" t="0" r="27940" b="28575"/>
                <wp:wrapNone/>
                <wp:docPr id="231" name="テキスト ボックス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068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7BC0" w:rsidRPr="007B7BC0" w:rsidRDefault="007B7BC0">
                            <w:pPr>
                              <w:rPr>
                                <w:lang w:eastAsia="ja-JP"/>
                              </w:rPr>
                            </w:pPr>
                            <w:r w:rsidRPr="007B7BC0">
                              <w:rPr>
                                <w:rFonts w:hint="eastAsia"/>
                                <w:lang w:eastAsia="ja-JP"/>
                              </w:rPr>
                              <w:t>お問い合わせ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FD908" id="テキスト ボックス 231" o:spid="_x0000_s1078" type="#_x0000_t202" style="position:absolute;margin-left:128.95pt;margin-top:6.35pt;width:86.3pt;height:20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" fillcolor="white [3201]" strokeweight="1.5pt">
                <v:textbox>
                  <w:txbxContent>
                    <w:p w:rsidR="007B7BC0" w:rsidRPr="007B7BC0" w:rsidRDefault="007B7BC0">
                      <w:pPr>
                        <w:rPr>
                          <w:rFonts w:hint="eastAsia"/>
                          <w:lang w:eastAsia="ja-JP"/>
                        </w:rPr>
                      </w:pPr>
                      <w:r w:rsidRPr="007B7BC0">
                        <w:rPr>
                          <w:rFonts w:hint="eastAsia"/>
                          <w:lang w:eastAsia="ja-JP"/>
                        </w:rPr>
                        <w:t>お問い合わせ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BE2AE6B" wp14:editId="024A0947">
                <wp:simplePos x="0" y="0"/>
                <wp:positionH relativeFrom="column">
                  <wp:posOffset>1005840</wp:posOffset>
                </wp:positionH>
                <wp:positionV relativeFrom="paragraph">
                  <wp:posOffset>363393</wp:posOffset>
                </wp:positionV>
                <wp:extent cx="1727835" cy="1232362"/>
                <wp:effectExtent l="19050" t="19050" r="24765" b="25400"/>
                <wp:wrapNone/>
                <wp:docPr id="230" name="テキスト ボック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12323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641C" w:rsidRDefault="00EE64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2AE6B" id="テキスト ボックス 230" o:spid="_x0000_s1079" type="#_x0000_t202" style="position:absolute;margin-left:79.2pt;margin-top:28.6pt;width:136.05pt;height:97.0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" filled="f" strokeweight="2.25pt">
                <v:textbox>
                  <w:txbxContent>
                    <w:p w:rsidR="00EE641C" w:rsidRDefault="00EE641C"/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6D52AA6D" wp14:editId="17611C4D">
                <wp:simplePos x="0" y="0"/>
                <wp:positionH relativeFrom="column">
                  <wp:posOffset>678815</wp:posOffset>
                </wp:positionH>
                <wp:positionV relativeFrom="paragraph">
                  <wp:posOffset>362585</wp:posOffset>
                </wp:positionV>
                <wp:extent cx="330200" cy="335280"/>
                <wp:effectExtent l="0" t="0" r="0" b="0"/>
                <wp:wrapSquare wrapText="bothSides"/>
                <wp:docPr id="5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eastAsia="ja-JP"/>
                              </w:rPr>
                              <w:t>②</w:t>
                            </w:r>
                            <w:r>
                              <w:rPr>
                                <w:sz w:val="32"/>
                                <w:szCs w:val="32"/>
                                <w:lang w:eastAsia="ja-JP"/>
                              </w:rPr>
                              <w:t>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2AA6D" id="_x0000_s1080" type="#_x0000_t202" style="position:absolute;margin-left:53.45pt;margin-top:28.55pt;width:26pt;height:26.4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" filled="f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eastAsia="ja-JP"/>
                        </w:rPr>
                        <w:t>②</w:t>
                      </w:r>
                      <w:r>
                        <w:rPr>
                          <w:sz w:val="32"/>
                          <w:szCs w:val="32"/>
                          <w:lang w:eastAsia="ja-JP"/>
                        </w:rPr>
                        <w:t>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03877464" wp14:editId="7E88DF90">
                <wp:simplePos x="0" y="0"/>
                <wp:positionH relativeFrom="column">
                  <wp:posOffset>1291993</wp:posOffset>
                </wp:positionH>
                <wp:positionV relativeFrom="paragraph">
                  <wp:posOffset>24649</wp:posOffset>
                </wp:positionV>
                <wp:extent cx="330200" cy="342900"/>
                <wp:effectExtent l="0" t="0" r="0" b="0"/>
                <wp:wrapSquare wrapText="bothSides"/>
                <wp:docPr id="5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F045AE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77464" id="_x0000_s1081" type="#_x0000_t202" style="position:absolute;margin-left:101.75pt;margin-top:1.95pt;width:26pt;height:27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" filled="f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 w:rsidRPr="00F045AE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45CCC" w:rsidRDefault="00645CCC" w:rsidP="00817790">
      <w:pPr>
        <w:tabs>
          <w:tab w:val="left" w:pos="3214"/>
        </w:tabs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7B7BC0" w:rsidP="00645CCC">
      <w:pPr>
        <w:rPr>
          <w:sz w:val="36"/>
          <w:szCs w:val="36"/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7E5323A1" wp14:editId="568ADAD6">
                <wp:simplePos x="0" y="0"/>
                <wp:positionH relativeFrom="column">
                  <wp:posOffset>544195</wp:posOffset>
                </wp:positionH>
                <wp:positionV relativeFrom="paragraph">
                  <wp:posOffset>36484</wp:posOffset>
                </wp:positionV>
                <wp:extent cx="330200" cy="335280"/>
                <wp:effectExtent l="0" t="0" r="0" b="7620"/>
                <wp:wrapSquare wrapText="bothSides"/>
                <wp:docPr id="53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323A1" id="_x0000_s1082" type="#_x0000_t202" style="position:absolute;margin-left:42.85pt;margin-top:2.85pt;width:26pt;height:26.4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Pr="00645CCC" w:rsidRDefault="00645CCC" w:rsidP="00645CCC">
      <w:pPr>
        <w:rPr>
          <w:sz w:val="36"/>
          <w:szCs w:val="36"/>
          <w:lang w:eastAsia="ja-JP"/>
        </w:rPr>
      </w:pPr>
    </w:p>
    <w:p w:rsidR="00645CCC" w:rsidRDefault="00645CCC" w:rsidP="00645CCC">
      <w:pPr>
        <w:rPr>
          <w:sz w:val="36"/>
          <w:szCs w:val="36"/>
          <w:lang w:eastAsia="ja-JP"/>
        </w:rPr>
      </w:pPr>
    </w:p>
    <w:p w:rsidR="00645CCC" w:rsidRDefault="007B7BC0" w:rsidP="00645CCC">
      <w:pPr>
        <w:tabs>
          <w:tab w:val="left" w:pos="5418"/>
        </w:tabs>
        <w:rPr>
          <w:sz w:val="36"/>
          <w:szCs w:val="36"/>
          <w:lang w:eastAsia="ja-JP"/>
        </w:rPr>
        <w:sectPr w:rsidR="00645CCC" w:rsidSect="008214E5">
          <w:headerReference w:type="first" r:id="rId3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249A2ACB" wp14:editId="49686AAA">
                <wp:simplePos x="0" y="0"/>
                <wp:positionH relativeFrom="column">
                  <wp:posOffset>719455</wp:posOffset>
                </wp:positionH>
                <wp:positionV relativeFrom="paragraph">
                  <wp:posOffset>2122170</wp:posOffset>
                </wp:positionV>
                <wp:extent cx="330200" cy="335280"/>
                <wp:effectExtent l="0" t="0" r="0" b="0"/>
                <wp:wrapSquare wrapText="bothSides"/>
                <wp:docPr id="53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7B7BC0" w:rsidRDefault="001447C5" w:rsidP="00157F33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7B7BC0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color w:val="000000" w:themeColor="text1"/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3"/>
                                </mc:Choice>
                                <mc:Fallback>
                                  <w:t>④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2ACB" id="_x0000_s1083" type="#_x0000_t202" style="position:absolute;margin-left:56.65pt;margin-top:167.1pt;width:26pt;height:26.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" filled="f" stroked="f">
                <v:textbox>
                  <w:txbxContent>
                    <w:p w:rsidR="001447C5" w:rsidRPr="007B7BC0" w:rsidRDefault="001447C5" w:rsidP="00157F33">
                      <w:pPr>
                        <w:rPr>
                          <w:color w:val="000000" w:themeColor="text1"/>
                          <w:sz w:val="32"/>
                          <w:szCs w:val="32"/>
                          <w:lang w:eastAsia="ja-JP"/>
                        </w:rPr>
                      </w:pPr>
                      <w:r w:rsidRPr="007B7BC0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color w:val="000000" w:themeColor="text1"/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3"/>
                          </mc:Choice>
                          <mc:Fallback>
                            <w:t>④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0212AE3" wp14:editId="1376FC6B">
                <wp:simplePos x="0" y="0"/>
                <wp:positionH relativeFrom="column">
                  <wp:posOffset>1721716</wp:posOffset>
                </wp:positionH>
                <wp:positionV relativeFrom="paragraph">
                  <wp:posOffset>2129328</wp:posOffset>
                </wp:positionV>
                <wp:extent cx="330200" cy="335280"/>
                <wp:effectExtent l="0" t="0" r="0" b="7620"/>
                <wp:wrapSquare wrapText="bothSides"/>
                <wp:docPr id="53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Pr="00F045AE" w:rsidRDefault="001447C5" w:rsidP="00157F33">
                            <w:pPr>
                              <w:rPr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2"/>
                                <w:szCs w:val="32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4"/>
                                </mc:Choice>
                                <mc:Fallback>
                                  <w:t>⑤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2AE3" id="_x0000_s1084" type="#_x0000_t202" style="position:absolute;margin-left:135.55pt;margin-top:167.65pt;width:26pt;height:26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" stroked="f">
                <v:textbox>
                  <w:txbxContent>
                    <w:p w:rsidR="001447C5" w:rsidRPr="00F045AE" w:rsidRDefault="001447C5" w:rsidP="00157F33">
                      <w:pPr>
                        <w:rPr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2"/>
                          <w:szCs w:val="32"/>
                          <w:lang w:eastAsia="ja-JP"/>
                        </w:rPr>
                        <mc:AlternateContent>
                          <mc:Choice Requires="w16se">
                            <w16se:symEx w16se:font="ＭＳ 明朝" w16se:char="2464"/>
                          </mc:Choice>
                          <mc:Fallback>
                            <w:t>⑤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5CCC">
        <w:rPr>
          <w:sz w:val="36"/>
          <w:szCs w:val="36"/>
          <w:lang w:eastAsia="ja-JP"/>
        </w:rPr>
        <w:tab/>
      </w:r>
    </w:p>
    <w:p w:rsidR="00645CCC" w:rsidRDefault="00645CCC" w:rsidP="00645CCC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645CCC" w:rsidRPr="00645CCC" w:rsidRDefault="00645CCC" w:rsidP="00645CCC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・ユーザーに動画視聴と</w:t>
      </w:r>
      <w:r w:rsidR="00FE13C6">
        <w:rPr>
          <w:rFonts w:hint="eastAsia"/>
          <w:sz w:val="36"/>
          <w:szCs w:val="36"/>
          <w:lang w:eastAsia="ja-JP"/>
        </w:rPr>
        <w:t>おすすめ動画を閲覧させる</w:t>
      </w:r>
    </w:p>
    <w:p w:rsidR="00645CCC" w:rsidRDefault="00645CCC" w:rsidP="00645CCC">
      <w:pPr>
        <w:rPr>
          <w:sz w:val="40"/>
          <w:szCs w:val="40"/>
          <w:lang w:eastAsia="ja-JP"/>
        </w:rPr>
      </w:pPr>
      <w:r w:rsidRPr="00303554">
        <w:rPr>
          <w:rFonts w:hint="eastAsia"/>
          <w:sz w:val="40"/>
          <w:szCs w:val="40"/>
          <w:lang w:eastAsia="ja-JP"/>
        </w:rPr>
        <w:t xml:space="preserve">画面への遷移方法　</w:t>
      </w:r>
    </w:p>
    <w:p w:rsidR="00E270E3" w:rsidRDefault="00394CF3" w:rsidP="00E270E3">
      <w:pPr>
        <w:rPr>
          <w:sz w:val="36"/>
          <w:szCs w:val="36"/>
          <w:lang w:eastAsia="ja-JP"/>
        </w:rPr>
        <w:sectPr w:rsidR="00E270E3" w:rsidSect="008214E5">
          <w:headerReference w:type="first" r:id="rId34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 w:rsidRPr="00394CF3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>
                <wp:simplePos x="0" y="0"/>
                <wp:positionH relativeFrom="column">
                  <wp:posOffset>882650</wp:posOffset>
                </wp:positionH>
                <wp:positionV relativeFrom="paragraph">
                  <wp:posOffset>2403475</wp:posOffset>
                </wp:positionV>
                <wp:extent cx="2360930" cy="4330700"/>
                <wp:effectExtent l="19050" t="19050" r="22860" b="12700"/>
                <wp:wrapSquare wrapText="bothSides"/>
                <wp:docPr id="24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33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4CF3" w:rsidRDefault="00394C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margin-left:69.5pt;margin-top:189.25pt;width:185.9pt;height:341pt;z-index:2518722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" filled="f" strokeweight="2.25pt">
                <v:textbox>
                  <w:txbxContent>
                    <w:p w:rsidR="00394CF3" w:rsidRDefault="00394CF3"/>
                  </w:txbxContent>
                </v:textbox>
                <w10:wrap type="square"/>
              </v:shape>
            </w:pict>
          </mc:Fallback>
        </mc:AlternateContent>
      </w: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514CAE23" wp14:editId="05C153F4">
                <wp:simplePos x="0" y="0"/>
                <wp:positionH relativeFrom="column">
                  <wp:posOffset>889993</wp:posOffset>
                </wp:positionH>
                <wp:positionV relativeFrom="paragraph">
                  <wp:posOffset>2051383</wp:posOffset>
                </wp:positionV>
                <wp:extent cx="391160" cy="354965"/>
                <wp:effectExtent l="0" t="0" r="0" b="0"/>
                <wp:wrapSquare wrapText="bothSides"/>
                <wp:docPr id="24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4CF3" w:rsidRPr="00BD4CB9" w:rsidRDefault="00394CF3" w:rsidP="00394CF3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CAE23" id="_x0000_s1086" type="#_x0000_t202" style="position:absolute;margin-left:70.1pt;margin-top:161.55pt;width:30.8pt;height:27.95pt;z-index:25187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" filled="f" stroked="f">
                <v:textbox>
                  <w:txbxContent>
                    <w:p w:rsidR="00394CF3" w:rsidRPr="00BD4CB9" w:rsidRDefault="00394CF3" w:rsidP="00394CF3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7648C7BA" wp14:editId="61231F3B">
                <wp:simplePos x="0" y="0"/>
                <wp:positionH relativeFrom="column">
                  <wp:posOffset>859155</wp:posOffset>
                </wp:positionH>
                <wp:positionV relativeFrom="paragraph">
                  <wp:posOffset>924793</wp:posOffset>
                </wp:positionV>
                <wp:extent cx="391160" cy="354965"/>
                <wp:effectExtent l="0" t="0" r="0" b="0"/>
                <wp:wrapSquare wrapText="bothSides"/>
                <wp:docPr id="2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4CF3" w:rsidRPr="00BD4CB9" w:rsidRDefault="00394CF3" w:rsidP="00394CF3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 w:rsidRPr="00BD4CB9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8C7BA" id="_x0000_s1087" type="#_x0000_t202" style="position:absolute;margin-left:67.65pt;margin-top:72.8pt;width:30.8pt;height:27.95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" filled="f" stroked="f">
                <v:textbox>
                  <w:txbxContent>
                    <w:p w:rsidR="00394CF3" w:rsidRPr="00BD4CB9" w:rsidRDefault="00394CF3" w:rsidP="00394CF3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 w:rsidRPr="00BD4CB9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BAE" w:rsidRPr="00CD6BAE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>
                <wp:simplePos x="0" y="0"/>
                <wp:positionH relativeFrom="column">
                  <wp:posOffset>3523615</wp:posOffset>
                </wp:positionH>
                <wp:positionV relativeFrom="paragraph">
                  <wp:posOffset>471805</wp:posOffset>
                </wp:positionV>
                <wp:extent cx="2360930" cy="2734310"/>
                <wp:effectExtent l="0" t="0" r="22860" b="27940"/>
                <wp:wrapSquare wrapText="bothSides"/>
                <wp:docPr id="5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34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C5" w:rsidRDefault="001447C5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画面番号詳細</w:t>
                            </w:r>
                          </w:p>
                          <w:p w:rsidR="00865CEA" w:rsidRDefault="001447C5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視聴</w:t>
                            </w:r>
                            <w:r>
                              <w:rPr>
                                <w:lang w:eastAsia="ja-JP"/>
                              </w:rPr>
                              <w:t>画面</w:t>
                            </w:r>
                          </w:p>
                          <w:p w:rsidR="001447C5" w:rsidRDefault="001447C5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次の</w:t>
                            </w:r>
                            <w:r>
                              <w:rPr>
                                <w:lang w:eastAsia="ja-JP"/>
                              </w:rPr>
                              <w:t>動画</w:t>
                            </w:r>
                          </w:p>
                          <w:p w:rsidR="00865CEA" w:rsidRDefault="00394CF3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　</w:t>
                            </w:r>
                            <w:r w:rsidR="00865CEA">
                              <w:rPr>
                                <w:rFonts w:hint="eastAsia"/>
                                <w:lang w:eastAsia="ja-JP"/>
                              </w:rPr>
                              <w:t>動画ボタン</w:t>
                            </w:r>
                          </w:p>
                          <w:p w:rsidR="00865CEA" w:rsidRDefault="00865CEA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　</w:t>
                            </w:r>
                            <w:r w:rsidR="00394CF3">
                              <w:rPr>
                                <w:rFonts w:hint="eastAsia"/>
                                <w:lang w:eastAsia="ja-JP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視聴ページへ遷移</w:t>
                            </w:r>
                          </w:p>
                          <w:p w:rsidR="00865CEA" w:rsidRDefault="00865CEA" w:rsidP="00394CF3">
                            <w:pPr>
                              <w:ind w:firstLineChars="100" w:firstLine="220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チャンネルボタン</w:t>
                            </w:r>
                          </w:p>
                          <w:p w:rsidR="00CA2AB7" w:rsidRDefault="00865CEA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　</w:t>
                            </w:r>
                            <w:r w:rsidR="00394CF3">
                              <w:rPr>
                                <w:rFonts w:hint="eastAsia"/>
                                <w:lang w:eastAsia="ja-JP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チャネルページへ遷移</w:t>
                            </w:r>
                          </w:p>
                          <w:p w:rsidR="00CA2AB7" w:rsidRDefault="00CA2AB7">
                            <w:pPr>
                              <w:rPr>
                                <w:lang w:eastAsia="ja-JP"/>
                              </w:rPr>
                            </w:pPr>
                          </w:p>
                          <w:p w:rsidR="00CA2AB7" w:rsidRDefault="00CA2AB7">
                            <w:pPr>
                              <w:rPr>
                                <w:lang w:eastAsia="ja-JP"/>
                              </w:rPr>
                            </w:pPr>
                          </w:p>
                          <w:p w:rsidR="00CA2AB7" w:rsidRDefault="00CA2AB7">
                            <w:pPr>
                              <w:rPr>
                                <w:lang w:eastAsia="ja-JP"/>
                              </w:rPr>
                            </w:pPr>
                          </w:p>
                          <w:p w:rsidR="00CA2AB7" w:rsidRDefault="00CA2AB7">
                            <w:pPr>
                              <w:rPr>
                                <w:lang w:eastAsia="ja-JP"/>
                              </w:rPr>
                            </w:pPr>
                          </w:p>
                          <w:p w:rsidR="00CA2AB7" w:rsidRDefault="00CA2AB7">
                            <w:pPr>
                              <w:rPr>
                                <w:lang w:eastAsia="ja-JP"/>
                              </w:rPr>
                            </w:pPr>
                          </w:p>
                          <w:p w:rsidR="00CA2AB7" w:rsidRDefault="00CA2AB7">
                            <w:pPr>
                              <w:rPr>
                                <w:lang w:eastAsia="ja-JP"/>
                              </w:rPr>
                            </w:pPr>
                          </w:p>
                          <w:p w:rsidR="00865CEA" w:rsidRDefault="00865CEA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③</w:t>
                            </w:r>
                            <w:r>
                              <w:rPr>
                                <w:lang w:eastAsia="ja-JP"/>
                              </w:rPr>
                              <w:t>４</w:t>
                            </w: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3"/>
                                </mc:Choice>
                                <mc:Fallback>
                                  <w:t>④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margin-left:277.45pt;margin-top:37.15pt;width:185.9pt;height:215.3pt;z-index:2518179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" strokecolor="white [3212]">
                <v:textbox>
                  <w:txbxContent>
                    <w:p w:rsidR="001447C5" w:rsidRDefault="001447C5">
                      <w:pPr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>画面番号詳細</w:t>
                      </w:r>
                    </w:p>
                    <w:p w:rsidR="00865CEA" w:rsidRDefault="001447C5">
                      <w:pPr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  <w:r>
                        <w:rPr>
                          <w:rFonts w:hint="eastAsia"/>
                          <w:lang w:eastAsia="ja-JP"/>
                        </w:rPr>
                        <w:t>視聴</w:t>
                      </w:r>
                      <w:r>
                        <w:rPr>
                          <w:lang w:eastAsia="ja-JP"/>
                        </w:rPr>
                        <w:t>画面</w:t>
                      </w:r>
                    </w:p>
                    <w:p w:rsidR="001447C5" w:rsidRDefault="001447C5">
                      <w:pPr>
                        <w:rPr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  <w:r>
                        <w:rPr>
                          <w:rFonts w:hint="eastAsia"/>
                          <w:lang w:eastAsia="ja-JP"/>
                        </w:rPr>
                        <w:t>次の</w:t>
                      </w:r>
                      <w:r>
                        <w:rPr>
                          <w:lang w:eastAsia="ja-JP"/>
                        </w:rPr>
                        <w:t>動画</w:t>
                      </w:r>
                    </w:p>
                    <w:p w:rsidR="00865CEA" w:rsidRDefault="00394CF3">
                      <w:pPr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 xml:space="preserve">　</w:t>
                      </w:r>
                      <w:r w:rsidR="00865CEA">
                        <w:rPr>
                          <w:rFonts w:hint="eastAsia"/>
                          <w:lang w:eastAsia="ja-JP"/>
                        </w:rPr>
                        <w:t>動画ボタン</w:t>
                      </w:r>
                    </w:p>
                    <w:p w:rsidR="00865CEA" w:rsidRDefault="00865CEA">
                      <w:pPr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 xml:space="preserve">　</w:t>
                      </w:r>
                      <w:r w:rsidR="00394CF3">
                        <w:rPr>
                          <w:rFonts w:hint="eastAsia"/>
                          <w:lang w:eastAsia="ja-JP"/>
                        </w:rPr>
                        <w:t xml:space="preserve">　</w:t>
                      </w:r>
                      <w:r>
                        <w:rPr>
                          <w:rFonts w:hint="eastAsia"/>
                          <w:lang w:eastAsia="ja-JP"/>
                        </w:rPr>
                        <w:t>視聴ページへ遷移</w:t>
                      </w:r>
                    </w:p>
                    <w:p w:rsidR="00865CEA" w:rsidRDefault="00865CEA" w:rsidP="00394CF3">
                      <w:pPr>
                        <w:ind w:firstLineChars="100" w:firstLine="220"/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>チャンネルボタン</w:t>
                      </w:r>
                    </w:p>
                    <w:p w:rsidR="00CA2AB7" w:rsidRDefault="00865CEA">
                      <w:pPr>
                        <w:rPr>
                          <w:lang w:eastAsia="ja-JP"/>
                        </w:rPr>
                      </w:pPr>
                      <w:r>
                        <w:rPr>
                          <w:rFonts w:hint="eastAsia"/>
                          <w:lang w:eastAsia="ja-JP"/>
                        </w:rPr>
                        <w:t xml:space="preserve">　</w:t>
                      </w:r>
                      <w:r w:rsidR="00394CF3">
                        <w:rPr>
                          <w:rFonts w:hint="eastAsia"/>
                          <w:lang w:eastAsia="ja-JP"/>
                        </w:rPr>
                        <w:t xml:space="preserve">　</w:t>
                      </w:r>
                      <w:r>
                        <w:rPr>
                          <w:rFonts w:hint="eastAsia"/>
                          <w:lang w:eastAsia="ja-JP"/>
                        </w:rPr>
                        <w:t>チャネルページへ遷移</w:t>
                      </w:r>
                    </w:p>
                    <w:p w:rsidR="00CA2AB7" w:rsidRDefault="00CA2AB7">
                      <w:pPr>
                        <w:rPr>
                          <w:lang w:eastAsia="ja-JP"/>
                        </w:rPr>
                      </w:pPr>
                    </w:p>
                    <w:p w:rsidR="00CA2AB7" w:rsidRDefault="00CA2AB7">
                      <w:pPr>
                        <w:rPr>
                          <w:lang w:eastAsia="ja-JP"/>
                        </w:rPr>
                      </w:pPr>
                    </w:p>
                    <w:p w:rsidR="00CA2AB7" w:rsidRDefault="00CA2AB7">
                      <w:pPr>
                        <w:rPr>
                          <w:lang w:eastAsia="ja-JP"/>
                        </w:rPr>
                      </w:pPr>
                    </w:p>
                    <w:p w:rsidR="00CA2AB7" w:rsidRDefault="00CA2AB7">
                      <w:pPr>
                        <w:rPr>
                          <w:rFonts w:hint="eastAsia"/>
                          <w:lang w:eastAsia="ja-JP"/>
                        </w:rPr>
                      </w:pPr>
                    </w:p>
                    <w:p w:rsidR="00CA2AB7" w:rsidRDefault="00CA2AB7">
                      <w:pPr>
                        <w:rPr>
                          <w:rFonts w:hint="eastAsia"/>
                          <w:lang w:eastAsia="ja-JP"/>
                        </w:rPr>
                      </w:pPr>
                    </w:p>
                    <w:p w:rsidR="00CA2AB7" w:rsidRDefault="00CA2AB7">
                      <w:pPr>
                        <w:rPr>
                          <w:rFonts w:hint="eastAsia"/>
                          <w:lang w:eastAsia="ja-JP"/>
                        </w:rPr>
                      </w:pPr>
                    </w:p>
                    <w:p w:rsidR="00865CEA" w:rsidRDefault="00865CEA">
                      <w:pPr>
                        <w:rPr>
                          <w:rFonts w:hint="eastAsia"/>
                          <w:lang w:eastAsia="ja-JP"/>
                        </w:rPr>
                      </w:pPr>
                      <w:r>
                        <w:rPr>
                          <w:lang w:eastAsia="ja-JP"/>
                        </w:rPr>
                        <w:t>③</w:t>
                      </w:r>
                      <w:r>
                        <w:rPr>
                          <w:lang w:eastAsia="ja-JP"/>
                        </w:rPr>
                        <w:t>４</w:t>
                      </w: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lang w:eastAsia="ja-JP"/>
                        </w:rPr>
                        <mc:AlternateContent>
                          <mc:Choice Requires="w16se">
                            <w16se:symEx w16se:font="ＭＳ 明朝" w16se:char="2463"/>
                          </mc:Choice>
                          <mc:Fallback>
                            <w:t>④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7A5C">
        <w:rPr>
          <w:noProof/>
        </w:rPr>
        <w:pict>
          <v:shape id="_x0000_s1043" type="#_x0000_t75" style="position:absolute;margin-left:0;margin-top:27.5pt;width:263.9pt;height:7in;z-index:-251518976;mso-position-horizontal-relative:text;mso-position-vertical-relative:text">
            <v:imagedata r:id="rId35" o:title="動画視聴ページ"/>
          </v:shape>
        </w:pict>
      </w:r>
      <w:r w:rsidR="00C416D0">
        <w:rPr>
          <w:rFonts w:hint="eastAsia"/>
          <w:sz w:val="36"/>
          <w:szCs w:val="36"/>
          <w:lang w:eastAsia="ja-JP"/>
        </w:rPr>
        <w:t>・動画サムネイル（動画ボタン</w:t>
      </w:r>
      <w:r w:rsidR="00E927B8">
        <w:rPr>
          <w:rFonts w:hint="eastAsia"/>
          <w:sz w:val="36"/>
          <w:szCs w:val="36"/>
          <w:lang w:eastAsia="ja-JP"/>
        </w:rPr>
        <w:t>）</w:t>
      </w:r>
    </w:p>
    <w:p w:rsidR="0023251F" w:rsidRPr="0023251F" w:rsidRDefault="0023251F" w:rsidP="00E270E3">
      <w:pPr>
        <w:tabs>
          <w:tab w:val="left" w:pos="1345"/>
        </w:tabs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lastRenderedPageBreak/>
        <w:t>対象</w:t>
      </w:r>
      <w:r w:rsidRPr="0023251F">
        <w:rPr>
          <w:rFonts w:hint="eastAsia"/>
          <w:sz w:val="40"/>
          <w:szCs w:val="40"/>
          <w:lang w:eastAsia="ja-JP"/>
        </w:rPr>
        <w:t>画面</w:t>
      </w:r>
    </w:p>
    <w:p w:rsidR="009B79C7" w:rsidRDefault="009B79C7" w:rsidP="00E270E3">
      <w:pPr>
        <w:tabs>
          <w:tab w:val="left" w:pos="1345"/>
        </w:tabs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・会員登録確認</w:t>
      </w:r>
      <w:r w:rsidR="00C416D0">
        <w:rPr>
          <w:rFonts w:hint="eastAsia"/>
          <w:sz w:val="36"/>
          <w:szCs w:val="36"/>
          <w:lang w:eastAsia="ja-JP"/>
        </w:rPr>
        <w:t>ページ</w:t>
      </w:r>
      <w:r w:rsidR="00251874">
        <w:rPr>
          <w:rFonts w:hint="eastAsia"/>
          <w:sz w:val="36"/>
          <w:szCs w:val="36"/>
          <w:lang w:eastAsia="ja-JP"/>
        </w:rPr>
        <w:t>、</w:t>
      </w:r>
      <w:r>
        <w:rPr>
          <w:rFonts w:hint="eastAsia"/>
          <w:sz w:val="36"/>
          <w:szCs w:val="36"/>
          <w:lang w:eastAsia="ja-JP"/>
        </w:rPr>
        <w:t>プロフィール編集確認</w:t>
      </w:r>
      <w:r w:rsidR="00C416D0">
        <w:rPr>
          <w:rFonts w:hint="eastAsia"/>
          <w:sz w:val="36"/>
          <w:szCs w:val="36"/>
          <w:lang w:eastAsia="ja-JP"/>
        </w:rPr>
        <w:t>ページ</w:t>
      </w:r>
      <w:r w:rsidR="00251874">
        <w:rPr>
          <w:rFonts w:hint="eastAsia"/>
          <w:sz w:val="36"/>
          <w:szCs w:val="36"/>
          <w:lang w:eastAsia="ja-JP"/>
        </w:rPr>
        <w:t>、</w:t>
      </w:r>
      <w:r>
        <w:rPr>
          <w:rFonts w:hint="eastAsia"/>
          <w:sz w:val="36"/>
          <w:szCs w:val="36"/>
          <w:lang w:eastAsia="ja-JP"/>
        </w:rPr>
        <w:t>動画投稿確認</w:t>
      </w:r>
      <w:r w:rsidR="00C416D0">
        <w:rPr>
          <w:rFonts w:hint="eastAsia"/>
          <w:sz w:val="36"/>
          <w:szCs w:val="36"/>
          <w:lang w:eastAsia="ja-JP"/>
        </w:rPr>
        <w:t>ページ</w:t>
      </w:r>
      <w:r w:rsidR="00251874">
        <w:rPr>
          <w:rFonts w:hint="eastAsia"/>
          <w:sz w:val="36"/>
          <w:szCs w:val="36"/>
          <w:lang w:eastAsia="ja-JP"/>
        </w:rPr>
        <w:t>、</w:t>
      </w:r>
      <w:r w:rsidR="00C416D0">
        <w:rPr>
          <w:rFonts w:hint="eastAsia"/>
          <w:sz w:val="36"/>
          <w:szCs w:val="36"/>
          <w:lang w:eastAsia="ja-JP"/>
        </w:rPr>
        <w:t>お問い合わせ確認ページ</w:t>
      </w:r>
    </w:p>
    <w:p w:rsidR="009B79C7" w:rsidRDefault="009B79C7" w:rsidP="00E270E3">
      <w:pPr>
        <w:tabs>
          <w:tab w:val="left" w:pos="1345"/>
        </w:tabs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画面目的</w:t>
      </w:r>
    </w:p>
    <w:p w:rsidR="009B79C7" w:rsidRDefault="009B79C7" w:rsidP="00E270E3">
      <w:pPr>
        <w:tabs>
          <w:tab w:val="left" w:pos="1345"/>
        </w:tabs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・ユーザー</w:t>
      </w:r>
      <w:r w:rsidR="00BD4CB9">
        <w:rPr>
          <w:rFonts w:hint="eastAsia"/>
          <w:sz w:val="36"/>
          <w:szCs w:val="36"/>
          <w:lang w:eastAsia="ja-JP"/>
        </w:rPr>
        <w:t>の</w:t>
      </w:r>
      <w:r>
        <w:rPr>
          <w:rFonts w:hint="eastAsia"/>
          <w:sz w:val="36"/>
          <w:szCs w:val="36"/>
          <w:lang w:eastAsia="ja-JP"/>
        </w:rPr>
        <w:t>入力・投稿内容を確認してもらうため</w:t>
      </w:r>
      <w:r w:rsidR="00407A5C">
        <w:rPr>
          <w:noProof/>
        </w:rPr>
        <w:pict>
          <v:shape id="_x0000_s1044" type="#_x0000_t75" style="position:absolute;margin-left:0;margin-top:34.3pt;width:468.4pt;height:291.15pt;z-index:-251474944;mso-position-horizontal-relative:text;mso-position-vertical-relative:text;mso-width-relative:page;mso-height-relative:page">
            <v:imagedata r:id="rId36" o:title="確認ページ"/>
          </v:shape>
        </w:pict>
      </w:r>
    </w:p>
    <w:p w:rsidR="009B79C7" w:rsidRPr="009B79C7" w:rsidRDefault="009B79C7" w:rsidP="009B79C7">
      <w:pPr>
        <w:rPr>
          <w:sz w:val="36"/>
          <w:szCs w:val="36"/>
          <w:lang w:eastAsia="ja-JP"/>
        </w:rPr>
      </w:pPr>
    </w:p>
    <w:p w:rsidR="009B79C7" w:rsidRPr="009B79C7" w:rsidRDefault="00D26380" w:rsidP="009B79C7">
      <w:pPr>
        <w:rPr>
          <w:sz w:val="36"/>
          <w:szCs w:val="36"/>
          <w:lang w:eastAsia="ja-JP"/>
        </w:rPr>
      </w:pP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694E4517" wp14:editId="7ABD7924">
                <wp:simplePos x="0" y="0"/>
                <wp:positionH relativeFrom="column">
                  <wp:posOffset>1476375</wp:posOffset>
                </wp:positionH>
                <wp:positionV relativeFrom="paragraph">
                  <wp:posOffset>388897</wp:posOffset>
                </wp:positionV>
                <wp:extent cx="391160" cy="354965"/>
                <wp:effectExtent l="0" t="0" r="0" b="0"/>
                <wp:wrapSquare wrapText="bothSides"/>
                <wp:docPr id="19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CB9" w:rsidRPr="00BD4CB9" w:rsidRDefault="00BD4CB9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 w:rsidRPr="00BD4CB9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4517" id="_x0000_s1089" type="#_x0000_t202" style="position:absolute;margin-left:116.25pt;margin-top:30.6pt;width:30.8pt;height:27.9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" filled="f" stroked="f">
                <v:textbox>
                  <w:txbxContent>
                    <w:p w:rsidR="00BD4CB9" w:rsidRPr="00BD4CB9" w:rsidRDefault="00BD4CB9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 w:rsidRPr="00BD4CB9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9C7" w:rsidRPr="009B79C7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58F12914" wp14:editId="36C1DBDA">
                <wp:simplePos x="0" y="0"/>
                <wp:positionH relativeFrom="column">
                  <wp:posOffset>1874883</wp:posOffset>
                </wp:positionH>
                <wp:positionV relativeFrom="paragraph">
                  <wp:posOffset>418465</wp:posOffset>
                </wp:positionV>
                <wp:extent cx="3669030" cy="2403475"/>
                <wp:effectExtent l="19050" t="19050" r="26670" b="15875"/>
                <wp:wrapSquare wrapText="bothSides"/>
                <wp:docPr id="19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9030" cy="240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9C7" w:rsidRDefault="009B79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12914" id="_x0000_s1090" type="#_x0000_t202" style="position:absolute;margin-left:147.65pt;margin-top:32.95pt;width:288.9pt;height:189.25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" strokeweight="2.25pt">
                <v:textbox>
                  <w:txbxContent>
                    <w:p w:rsidR="009B79C7" w:rsidRDefault="009B79C7"/>
                  </w:txbxContent>
                </v:textbox>
                <w10:wrap type="square"/>
              </v:shape>
            </w:pict>
          </mc:Fallback>
        </mc:AlternateContent>
      </w:r>
    </w:p>
    <w:p w:rsidR="009B79C7" w:rsidRPr="009B79C7" w:rsidRDefault="009B79C7" w:rsidP="009B79C7">
      <w:pPr>
        <w:rPr>
          <w:sz w:val="36"/>
          <w:szCs w:val="36"/>
          <w:lang w:eastAsia="ja-JP"/>
        </w:rPr>
      </w:pPr>
    </w:p>
    <w:p w:rsidR="009B79C7" w:rsidRPr="009B79C7" w:rsidRDefault="009B79C7" w:rsidP="009B79C7">
      <w:pPr>
        <w:rPr>
          <w:sz w:val="36"/>
          <w:szCs w:val="36"/>
          <w:lang w:eastAsia="ja-JP"/>
        </w:rPr>
      </w:pPr>
    </w:p>
    <w:p w:rsidR="009B79C7" w:rsidRPr="009B79C7" w:rsidRDefault="009B79C7" w:rsidP="009B79C7">
      <w:pPr>
        <w:rPr>
          <w:sz w:val="36"/>
          <w:szCs w:val="36"/>
          <w:lang w:eastAsia="ja-JP"/>
        </w:rPr>
      </w:pPr>
    </w:p>
    <w:p w:rsidR="009B79C7" w:rsidRPr="009B79C7" w:rsidRDefault="009B79C7" w:rsidP="009B79C7">
      <w:pPr>
        <w:rPr>
          <w:sz w:val="36"/>
          <w:szCs w:val="36"/>
          <w:lang w:eastAsia="ja-JP"/>
        </w:rPr>
      </w:pPr>
    </w:p>
    <w:p w:rsidR="009B79C7" w:rsidRPr="009B79C7" w:rsidRDefault="009B79C7" w:rsidP="009B79C7">
      <w:pPr>
        <w:rPr>
          <w:sz w:val="36"/>
          <w:szCs w:val="36"/>
          <w:lang w:eastAsia="ja-JP"/>
        </w:rPr>
      </w:pPr>
    </w:p>
    <w:p w:rsidR="009B79C7" w:rsidRDefault="00D26380" w:rsidP="009B79C7">
      <w:pPr>
        <w:rPr>
          <w:sz w:val="36"/>
          <w:szCs w:val="36"/>
          <w:lang w:eastAsia="ja-JP"/>
        </w:rPr>
      </w:pP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580D670" wp14:editId="2AAF51D8">
                <wp:simplePos x="0" y="0"/>
                <wp:positionH relativeFrom="column">
                  <wp:posOffset>3459254</wp:posOffset>
                </wp:positionH>
                <wp:positionV relativeFrom="paragraph">
                  <wp:posOffset>129540</wp:posOffset>
                </wp:positionV>
                <wp:extent cx="391160" cy="354965"/>
                <wp:effectExtent l="0" t="0" r="0" b="0"/>
                <wp:wrapSquare wrapText="bothSides"/>
                <wp:docPr id="23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6380" w:rsidRPr="00BD4CB9" w:rsidRDefault="00D26380" w:rsidP="00BD4CB9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D670" id="_x0000_s1091" type="#_x0000_t202" style="position:absolute;margin-left:272.4pt;margin-top:10.2pt;width:30.8pt;height:27.9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" filled="f" stroked="f">
                <v:textbox>
                  <w:txbxContent>
                    <w:p w:rsidR="00D26380" w:rsidRPr="00BD4CB9" w:rsidRDefault="00D26380" w:rsidP="00BD4CB9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21123C53" wp14:editId="53A1074E">
                <wp:simplePos x="0" y="0"/>
                <wp:positionH relativeFrom="column">
                  <wp:posOffset>2262147</wp:posOffset>
                </wp:positionH>
                <wp:positionV relativeFrom="paragraph">
                  <wp:posOffset>129873</wp:posOffset>
                </wp:positionV>
                <wp:extent cx="391160" cy="354965"/>
                <wp:effectExtent l="0" t="0" r="0" b="0"/>
                <wp:wrapSquare wrapText="bothSides"/>
                <wp:docPr id="19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CB9" w:rsidRPr="00BD4CB9" w:rsidRDefault="00BD4CB9" w:rsidP="00BD4CB9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 w:rsidRPr="00BD4CB9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23C53" id="_x0000_s1092" type="#_x0000_t202" style="position:absolute;margin-left:178.1pt;margin-top:10.25pt;width:30.8pt;height:27.95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" filled="f" stroked="f">
                <v:textbox>
                  <w:txbxContent>
                    <w:p w:rsidR="00BD4CB9" w:rsidRPr="00BD4CB9" w:rsidRDefault="00BD4CB9" w:rsidP="00BD4CB9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 w:rsidRPr="00BD4CB9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79C7" w:rsidRDefault="00BD4CB9" w:rsidP="009B79C7">
      <w:pPr>
        <w:rPr>
          <w:lang w:eastAsia="ja-JP"/>
        </w:rPr>
      </w:pPr>
      <w:r w:rsidRPr="00BD4CB9">
        <w:rPr>
          <w:rFonts w:hint="eastAsia"/>
          <w:lang w:eastAsia="ja-JP"/>
        </w:rPr>
        <w:t>画面番号詳細</w:t>
      </w:r>
    </w:p>
    <w:p w:rsidR="007E20EF" w:rsidRDefault="007E20EF" w:rsidP="009B79C7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表示領域</w:t>
      </w:r>
    </w:p>
    <w:p w:rsidR="007E20EF" w:rsidRDefault="007E20EF" w:rsidP="009B79C7">
      <w:pPr>
        <w:rPr>
          <w:lang w:eastAsia="ja-JP"/>
        </w:rPr>
      </w:pPr>
      <w:r>
        <w:rPr>
          <w:rFonts w:hint="eastAsia"/>
          <w:lang w:eastAsia="ja-JP"/>
        </w:rPr>
        <w:t xml:space="preserve">　入力した内容を表示</w:t>
      </w:r>
    </w:p>
    <w:p w:rsidR="00BD4CB9" w:rsidRDefault="007E20EF" w:rsidP="009B79C7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 w:rsidR="00BD4CB9">
        <w:rPr>
          <w:rFonts w:hint="eastAsia"/>
          <w:lang w:eastAsia="ja-JP"/>
        </w:rPr>
        <w:t>キャンセルボタン</w:t>
      </w:r>
    </w:p>
    <w:p w:rsidR="00BD4CB9" w:rsidRDefault="00BD4CB9" w:rsidP="009B79C7">
      <w:pPr>
        <w:rPr>
          <w:lang w:eastAsia="ja-JP"/>
        </w:rPr>
      </w:pPr>
      <w:r>
        <w:rPr>
          <w:rFonts w:hint="eastAsia"/>
          <w:lang w:eastAsia="ja-JP"/>
        </w:rPr>
        <w:t xml:space="preserve">　各ページの入力ページに遷移</w:t>
      </w:r>
    </w:p>
    <w:p w:rsidR="00BD4CB9" w:rsidRDefault="007E20EF" w:rsidP="009B79C7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 w:rsidR="00BD4CB9">
        <w:rPr>
          <w:rFonts w:hint="eastAsia"/>
          <w:lang w:eastAsia="ja-JP"/>
        </w:rPr>
        <w:t>OK</w:t>
      </w:r>
      <w:r w:rsidR="00BD4CB9">
        <w:rPr>
          <w:rFonts w:hint="eastAsia"/>
          <w:lang w:eastAsia="ja-JP"/>
        </w:rPr>
        <w:t>ボタン</w:t>
      </w:r>
    </w:p>
    <w:p w:rsidR="00C416D0" w:rsidRDefault="00BD4CB9" w:rsidP="009B79C7">
      <w:pPr>
        <w:rPr>
          <w:lang w:eastAsia="ja-JP"/>
        </w:rPr>
        <w:sectPr w:rsidR="00C416D0" w:rsidSect="008214E5">
          <w:headerReference w:type="first" r:id="rId3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>
        <w:rPr>
          <w:rFonts w:hint="eastAsia"/>
          <w:lang w:eastAsia="ja-JP"/>
        </w:rPr>
        <w:t xml:space="preserve">　各ページの完了ページへ遷移</w:t>
      </w:r>
    </w:p>
    <w:p w:rsidR="0023251F" w:rsidRPr="0023251F" w:rsidRDefault="0023251F" w:rsidP="00C416D0">
      <w:pPr>
        <w:tabs>
          <w:tab w:val="left" w:pos="1345"/>
        </w:tabs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lastRenderedPageBreak/>
        <w:t>対象</w:t>
      </w:r>
      <w:r w:rsidRPr="0023251F">
        <w:rPr>
          <w:rFonts w:hint="eastAsia"/>
          <w:sz w:val="40"/>
          <w:szCs w:val="40"/>
          <w:lang w:eastAsia="ja-JP"/>
        </w:rPr>
        <w:t>画面</w:t>
      </w:r>
    </w:p>
    <w:p w:rsidR="00251874" w:rsidRDefault="00C416D0" w:rsidP="00C416D0">
      <w:pPr>
        <w:tabs>
          <w:tab w:val="left" w:pos="1345"/>
        </w:tabs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・会員登録完了ページ</w:t>
      </w:r>
      <w:r w:rsidR="00251874">
        <w:rPr>
          <w:rFonts w:hint="eastAsia"/>
          <w:sz w:val="36"/>
          <w:szCs w:val="36"/>
          <w:lang w:eastAsia="ja-JP"/>
        </w:rPr>
        <w:t>、</w:t>
      </w:r>
      <w:r>
        <w:rPr>
          <w:rFonts w:hint="eastAsia"/>
          <w:sz w:val="36"/>
          <w:szCs w:val="36"/>
          <w:lang w:eastAsia="ja-JP"/>
        </w:rPr>
        <w:t>プロフィール編集完了ページ</w:t>
      </w:r>
      <w:r w:rsidR="00251874">
        <w:rPr>
          <w:rFonts w:hint="eastAsia"/>
          <w:sz w:val="36"/>
          <w:szCs w:val="36"/>
          <w:lang w:eastAsia="ja-JP"/>
        </w:rPr>
        <w:t>、</w:t>
      </w:r>
    </w:p>
    <w:p w:rsidR="00BD4CB9" w:rsidRPr="00C416D0" w:rsidRDefault="00C416D0" w:rsidP="00C416D0">
      <w:pPr>
        <w:tabs>
          <w:tab w:val="left" w:pos="1345"/>
        </w:tabs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動画投稿完了ページ</w:t>
      </w:r>
      <w:r w:rsidR="00251874">
        <w:rPr>
          <w:rFonts w:hint="eastAsia"/>
          <w:sz w:val="36"/>
          <w:szCs w:val="36"/>
          <w:lang w:eastAsia="ja-JP"/>
        </w:rPr>
        <w:t>、</w:t>
      </w:r>
      <w:r>
        <w:rPr>
          <w:rFonts w:hint="eastAsia"/>
          <w:sz w:val="36"/>
          <w:szCs w:val="36"/>
          <w:lang w:eastAsia="ja-JP"/>
        </w:rPr>
        <w:t>お問い合わせ送信完了ページ</w:t>
      </w:r>
    </w:p>
    <w:p w:rsidR="0023251F" w:rsidRDefault="00407A5C" w:rsidP="00C416D0">
      <w:pPr>
        <w:tabs>
          <w:tab w:val="left" w:pos="760"/>
        </w:tabs>
        <w:rPr>
          <w:lang w:eastAsia="ja-JP"/>
        </w:rPr>
      </w:pPr>
      <w:r>
        <w:rPr>
          <w:noProof/>
        </w:rPr>
        <w:pict>
          <v:shape id="_x0000_s1048" type="#_x0000_t75" style="position:absolute;margin-left:0;margin-top:.3pt;width:468.35pt;height:263.05pt;z-index:-251460608;mso-position-horizontal:absolute;mso-position-horizontal-relative:text;mso-position-vertical:absolute;mso-position-vertical-relative:text;mso-width-relative:page;mso-height-relative:page">
            <v:imagedata r:id="rId38" o:title="チャンネル確定画面"/>
          </v:shape>
        </w:pict>
      </w: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D26380" w:rsidP="0023251F">
      <w:pPr>
        <w:rPr>
          <w:lang w:eastAsia="ja-JP"/>
        </w:rPr>
      </w:pP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342BAB80" wp14:editId="0A5F15BC">
                <wp:simplePos x="0" y="0"/>
                <wp:positionH relativeFrom="column">
                  <wp:posOffset>2967990</wp:posOffset>
                </wp:positionH>
                <wp:positionV relativeFrom="paragraph">
                  <wp:posOffset>101229</wp:posOffset>
                </wp:positionV>
                <wp:extent cx="391160" cy="354965"/>
                <wp:effectExtent l="0" t="0" r="0" b="0"/>
                <wp:wrapSquare wrapText="bothSides"/>
                <wp:docPr id="23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6380" w:rsidRPr="00BD4CB9" w:rsidRDefault="00D26380" w:rsidP="00D26380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 w:rsidRPr="00BD4CB9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BAB80" id="_x0000_s1093" type="#_x0000_t202" style="position:absolute;margin-left:233.7pt;margin-top:7.95pt;width:30.8pt;height:27.9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" filled="f" stroked="f">
                <v:textbox>
                  <w:txbxContent>
                    <w:p w:rsidR="00D26380" w:rsidRPr="00BD4CB9" w:rsidRDefault="00D26380" w:rsidP="00D26380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 w:rsidRPr="00BD4CB9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23251F" w:rsidP="0023251F">
      <w:pPr>
        <w:rPr>
          <w:lang w:eastAsia="ja-JP"/>
        </w:rPr>
      </w:pPr>
    </w:p>
    <w:p w:rsidR="0023251F" w:rsidRPr="0023251F" w:rsidRDefault="0023251F" w:rsidP="0023251F">
      <w:pPr>
        <w:rPr>
          <w:lang w:eastAsia="ja-JP"/>
        </w:rPr>
      </w:pPr>
    </w:p>
    <w:p w:rsidR="0023251F" w:rsidRDefault="0023251F" w:rsidP="0023251F">
      <w:pPr>
        <w:rPr>
          <w:lang w:eastAsia="ja-JP"/>
        </w:rPr>
      </w:pPr>
      <w:r w:rsidRPr="00BD4CB9">
        <w:rPr>
          <w:rFonts w:hint="eastAsia"/>
          <w:lang w:eastAsia="ja-JP"/>
        </w:rPr>
        <w:t>画面番号詳細</w:t>
      </w:r>
    </w:p>
    <w:p w:rsidR="0023251F" w:rsidRDefault="0023251F" w:rsidP="0023251F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戻るボタン</w:t>
      </w:r>
    </w:p>
    <w:p w:rsidR="0023251F" w:rsidRDefault="0023251F" w:rsidP="0023251F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会員登録完了</w:t>
      </w:r>
      <w:r w:rsidR="006C7BB4">
        <w:rPr>
          <w:rFonts w:hint="eastAsia"/>
          <w:lang w:eastAsia="ja-JP"/>
        </w:rPr>
        <w:t>・お問い合わせ送信完了</w:t>
      </w:r>
      <w:r>
        <w:rPr>
          <w:rFonts w:hint="eastAsia"/>
          <w:lang w:eastAsia="ja-JP"/>
        </w:rPr>
        <w:t>の場合トップ</w:t>
      </w:r>
      <w:r w:rsidR="006C7BB4">
        <w:rPr>
          <w:rFonts w:hint="eastAsia"/>
          <w:lang w:eastAsia="ja-JP"/>
        </w:rPr>
        <w:t>ページ</w:t>
      </w:r>
      <w:r>
        <w:rPr>
          <w:rFonts w:hint="eastAsia"/>
          <w:lang w:eastAsia="ja-JP"/>
        </w:rPr>
        <w:t>へ戻る</w:t>
      </w:r>
    </w:p>
    <w:p w:rsidR="00C416D0" w:rsidRDefault="0023251F" w:rsidP="0023251F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プロフィール編集完了の場合プロフィール編集ページへ戻る</w:t>
      </w:r>
    </w:p>
    <w:p w:rsidR="0023251F" w:rsidRDefault="006C7BB4" w:rsidP="006C7BB4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動画投稿完了の場合</w:t>
      </w:r>
      <w:r w:rsidR="0023251F">
        <w:rPr>
          <w:rFonts w:hint="eastAsia"/>
          <w:lang w:eastAsia="ja-JP"/>
        </w:rPr>
        <w:t>チャンネルメニューページへ戻る</w:t>
      </w:r>
    </w:p>
    <w:p w:rsidR="006C7BB4" w:rsidRDefault="006C7BB4" w:rsidP="006C7BB4">
      <w:pPr>
        <w:ind w:firstLineChars="100" w:firstLine="220"/>
        <w:rPr>
          <w:lang w:eastAsia="ja-JP"/>
        </w:rPr>
        <w:sectPr w:rsidR="006C7BB4" w:rsidSect="008214E5">
          <w:headerReference w:type="first" r:id="rId3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631F1A" w:rsidRPr="00D72F94" w:rsidRDefault="00631F1A" w:rsidP="00631F1A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D26380" w:rsidRDefault="00631F1A" w:rsidP="00631F1A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・ユーザーの疑問点・改善点の問い合わせ</w:t>
      </w:r>
      <w:r w:rsidR="00D26380">
        <w:rPr>
          <w:rFonts w:hint="eastAsia"/>
          <w:sz w:val="36"/>
          <w:szCs w:val="36"/>
          <w:lang w:eastAsia="ja-JP"/>
        </w:rPr>
        <w:t>してもらうため</w:t>
      </w:r>
    </w:p>
    <w:p w:rsidR="00631F1A" w:rsidRDefault="00631F1A" w:rsidP="00631F1A">
      <w:pPr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t>画面への遷移方法</w:t>
      </w:r>
    </w:p>
    <w:p w:rsidR="00394CF3" w:rsidRDefault="007E20EF" w:rsidP="00631F1A">
      <w:pPr>
        <w:rPr>
          <w:sz w:val="36"/>
          <w:szCs w:val="36"/>
          <w:lang w:eastAsia="ja-JP"/>
        </w:rPr>
      </w:pP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03646288" wp14:editId="3D249E19">
                <wp:simplePos x="0" y="0"/>
                <wp:positionH relativeFrom="column">
                  <wp:posOffset>3050320</wp:posOffset>
                </wp:positionH>
                <wp:positionV relativeFrom="paragraph">
                  <wp:posOffset>3134285</wp:posOffset>
                </wp:positionV>
                <wp:extent cx="391160" cy="354965"/>
                <wp:effectExtent l="0" t="0" r="0" b="0"/>
                <wp:wrapSquare wrapText="bothSides"/>
                <wp:docPr id="24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0EF" w:rsidRPr="00BD4CB9" w:rsidRDefault="007E20EF" w:rsidP="007E20EF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6288" id="_x0000_s1094" type="#_x0000_t202" style="position:absolute;margin-left:240.2pt;margin-top:246.8pt;width:30.8pt;height:27.9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" filled="f" stroked="f">
                <v:textbox>
                  <w:txbxContent>
                    <w:p w:rsidR="007E20EF" w:rsidRPr="00BD4CB9" w:rsidRDefault="007E20EF" w:rsidP="007E20EF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EE14930" wp14:editId="33C199DE">
                <wp:simplePos x="0" y="0"/>
                <wp:positionH relativeFrom="column">
                  <wp:posOffset>1945891</wp:posOffset>
                </wp:positionH>
                <wp:positionV relativeFrom="paragraph">
                  <wp:posOffset>2327055</wp:posOffset>
                </wp:positionV>
                <wp:extent cx="391160" cy="354965"/>
                <wp:effectExtent l="0" t="0" r="0" b="0"/>
                <wp:wrapSquare wrapText="bothSides"/>
                <wp:docPr id="2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0EF" w:rsidRPr="00BD4CB9" w:rsidRDefault="007E20EF" w:rsidP="007E20EF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14930" id="_x0000_s1095" type="#_x0000_t202" style="position:absolute;margin-left:153.2pt;margin-top:183.25pt;width:30.8pt;height:27.9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" filled="f" stroked="f">
                <v:textbox>
                  <w:txbxContent>
                    <w:p w:rsidR="007E20EF" w:rsidRPr="00BD4CB9" w:rsidRDefault="007E20EF" w:rsidP="007E20EF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65AD9AA9" wp14:editId="501323CE">
                <wp:simplePos x="0" y="0"/>
                <wp:positionH relativeFrom="column">
                  <wp:posOffset>1952625</wp:posOffset>
                </wp:positionH>
                <wp:positionV relativeFrom="paragraph">
                  <wp:posOffset>1381974</wp:posOffset>
                </wp:positionV>
                <wp:extent cx="391160" cy="354965"/>
                <wp:effectExtent l="0" t="0" r="0" b="0"/>
                <wp:wrapSquare wrapText="bothSides"/>
                <wp:docPr id="23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0EF" w:rsidRPr="00BD4CB9" w:rsidRDefault="007E20EF" w:rsidP="007E20EF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 w:rsidRPr="00BD4CB9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D9AA9" id="_x0000_s1096" type="#_x0000_t202" style="position:absolute;margin-left:153.75pt;margin-top:108.8pt;width:30.8pt;height:27.95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" filled="f" stroked="f">
                <v:textbox>
                  <w:txbxContent>
                    <w:p w:rsidR="007E20EF" w:rsidRPr="00BD4CB9" w:rsidRDefault="007E20EF" w:rsidP="007E20EF">
                      <w:pPr>
                        <w:rPr>
                          <w:rFonts w:hint="eastAsia"/>
                          <w:sz w:val="36"/>
                          <w:szCs w:val="36"/>
                          <w:lang w:eastAsia="ja-JP"/>
                        </w:rPr>
                      </w:pPr>
                      <w:r w:rsidRPr="00BD4CB9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7A5C">
        <w:rPr>
          <w:noProof/>
          <w:sz w:val="36"/>
          <w:szCs w:val="36"/>
        </w:rPr>
        <w:pict>
          <v:shape id="_x0000_s1046" type="#_x0000_t75" style="position:absolute;margin-left:0;margin-top:27.5pt;width:468pt;height:263.15pt;z-index:-251464704;mso-position-horizontal-relative:text;mso-position-vertical-relative:text;mso-width-relative:page;mso-height-relative:page">
            <v:imagedata r:id="rId40" o:title="お問い合わせ"/>
          </v:shape>
        </w:pict>
      </w:r>
      <w:r w:rsidR="00631F1A">
        <w:rPr>
          <w:rFonts w:hint="eastAsia"/>
          <w:sz w:val="40"/>
          <w:szCs w:val="40"/>
          <w:lang w:eastAsia="ja-JP"/>
        </w:rPr>
        <w:t>・</w:t>
      </w:r>
      <w:r w:rsidR="00631F1A" w:rsidRPr="00631F1A">
        <w:rPr>
          <w:rFonts w:hint="eastAsia"/>
          <w:sz w:val="36"/>
          <w:szCs w:val="36"/>
          <w:lang w:eastAsia="ja-JP"/>
        </w:rPr>
        <w:t>ホームページのお問い合わせボタンから遷移</w:t>
      </w:r>
    </w:p>
    <w:p w:rsidR="00394CF3" w:rsidRPr="00394CF3" w:rsidRDefault="00394CF3" w:rsidP="00394CF3">
      <w:pPr>
        <w:rPr>
          <w:sz w:val="36"/>
          <w:szCs w:val="36"/>
          <w:lang w:eastAsia="ja-JP"/>
        </w:rPr>
      </w:pPr>
    </w:p>
    <w:p w:rsidR="00394CF3" w:rsidRPr="00394CF3" w:rsidRDefault="00394CF3" w:rsidP="00394CF3">
      <w:pPr>
        <w:rPr>
          <w:sz w:val="36"/>
          <w:szCs w:val="36"/>
          <w:lang w:eastAsia="ja-JP"/>
        </w:rPr>
      </w:pPr>
    </w:p>
    <w:p w:rsidR="00394CF3" w:rsidRPr="00394CF3" w:rsidRDefault="00394CF3" w:rsidP="00394CF3">
      <w:pPr>
        <w:rPr>
          <w:sz w:val="36"/>
          <w:szCs w:val="36"/>
          <w:lang w:eastAsia="ja-JP"/>
        </w:rPr>
      </w:pPr>
    </w:p>
    <w:p w:rsidR="00394CF3" w:rsidRPr="00394CF3" w:rsidRDefault="00394CF3" w:rsidP="00394CF3">
      <w:pPr>
        <w:rPr>
          <w:sz w:val="36"/>
          <w:szCs w:val="36"/>
          <w:lang w:eastAsia="ja-JP"/>
        </w:rPr>
      </w:pPr>
    </w:p>
    <w:p w:rsidR="00394CF3" w:rsidRPr="00394CF3" w:rsidRDefault="00394CF3" w:rsidP="00394CF3">
      <w:pPr>
        <w:rPr>
          <w:sz w:val="36"/>
          <w:szCs w:val="36"/>
          <w:lang w:eastAsia="ja-JP"/>
        </w:rPr>
      </w:pPr>
    </w:p>
    <w:p w:rsidR="00394CF3" w:rsidRPr="00394CF3" w:rsidRDefault="00394CF3" w:rsidP="00394CF3">
      <w:pPr>
        <w:rPr>
          <w:sz w:val="36"/>
          <w:szCs w:val="36"/>
          <w:lang w:eastAsia="ja-JP"/>
        </w:rPr>
      </w:pPr>
    </w:p>
    <w:p w:rsidR="00394CF3" w:rsidRDefault="00394CF3" w:rsidP="00394CF3">
      <w:pPr>
        <w:rPr>
          <w:sz w:val="36"/>
          <w:szCs w:val="36"/>
          <w:lang w:eastAsia="ja-JP"/>
        </w:rPr>
      </w:pPr>
    </w:p>
    <w:p w:rsidR="00394CF3" w:rsidRDefault="00394CF3" w:rsidP="00394CF3">
      <w:pPr>
        <w:rPr>
          <w:lang w:eastAsia="ja-JP"/>
        </w:rPr>
      </w:pPr>
      <w:r w:rsidRPr="00BD4CB9">
        <w:rPr>
          <w:rFonts w:hint="eastAsia"/>
          <w:lang w:eastAsia="ja-JP"/>
        </w:rPr>
        <w:t>画面番号詳細</w:t>
      </w:r>
    </w:p>
    <w:p w:rsidR="00394CF3" w:rsidRDefault="00394CF3" w:rsidP="00394CF3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フォーム１</w:t>
      </w:r>
    </w:p>
    <w:p w:rsidR="00394CF3" w:rsidRDefault="00394CF3" w:rsidP="00394CF3">
      <w:pPr>
        <w:rPr>
          <w:lang w:eastAsia="ja-JP"/>
        </w:rPr>
      </w:pPr>
      <w:r>
        <w:rPr>
          <w:rFonts w:hint="eastAsia"/>
          <w:lang w:eastAsia="ja-JP"/>
        </w:rPr>
        <w:t xml:space="preserve">　差出人入力フォーム</w:t>
      </w:r>
    </w:p>
    <w:p w:rsidR="006C7BB4" w:rsidRDefault="00394CF3" w:rsidP="00394CF3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フォーム２</w:t>
      </w:r>
    </w:p>
    <w:p w:rsidR="00394CF3" w:rsidRDefault="00394CF3" w:rsidP="00394CF3">
      <w:pPr>
        <w:rPr>
          <w:lang w:eastAsia="ja-JP"/>
        </w:rPr>
      </w:pPr>
      <w:r>
        <w:rPr>
          <w:rFonts w:hint="eastAsia"/>
          <w:lang w:eastAsia="ja-JP"/>
        </w:rPr>
        <w:t xml:space="preserve">　フィードバック内容を入力フォーム</w:t>
      </w:r>
    </w:p>
    <w:p w:rsidR="00394CF3" w:rsidRDefault="00394CF3" w:rsidP="00394CF3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hint="eastAsia"/>
          <w:lang w:eastAsia="ja-JP"/>
        </w:rPr>
        <w:t>OK</w:t>
      </w:r>
      <w:r>
        <w:rPr>
          <w:rFonts w:hint="eastAsia"/>
          <w:lang w:eastAsia="ja-JP"/>
        </w:rPr>
        <w:t>ボタン</w:t>
      </w:r>
    </w:p>
    <w:p w:rsidR="00F90643" w:rsidRDefault="00394CF3" w:rsidP="00394CF3">
      <w:pPr>
        <w:rPr>
          <w:lang w:eastAsia="ja-JP"/>
        </w:rPr>
        <w:sectPr w:rsidR="00F90643" w:rsidSect="008214E5">
          <w:headerReference w:type="first" r:id="rId4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>
        <w:rPr>
          <w:rFonts w:hint="eastAsia"/>
          <w:lang w:eastAsia="ja-JP"/>
        </w:rPr>
        <w:t xml:space="preserve">　確認ページへ遷移</w:t>
      </w:r>
    </w:p>
    <w:p w:rsidR="00F90643" w:rsidRPr="0023251F" w:rsidRDefault="00F90643" w:rsidP="00F90643">
      <w:pPr>
        <w:tabs>
          <w:tab w:val="left" w:pos="1345"/>
        </w:tabs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lastRenderedPageBreak/>
        <w:t>対象</w:t>
      </w:r>
      <w:r w:rsidRPr="0023251F">
        <w:rPr>
          <w:rFonts w:hint="eastAsia"/>
          <w:sz w:val="40"/>
          <w:szCs w:val="40"/>
          <w:lang w:eastAsia="ja-JP"/>
        </w:rPr>
        <w:t>画面</w:t>
      </w:r>
    </w:p>
    <w:p w:rsidR="00F90643" w:rsidRPr="00C416D0" w:rsidRDefault="00F90643" w:rsidP="00F90643">
      <w:pPr>
        <w:tabs>
          <w:tab w:val="left" w:pos="1345"/>
        </w:tabs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・注意事項</w:t>
      </w:r>
      <w:r>
        <w:rPr>
          <w:rFonts w:hint="eastAsia"/>
          <w:sz w:val="36"/>
          <w:szCs w:val="36"/>
          <w:lang w:eastAsia="ja-JP"/>
        </w:rPr>
        <w:t>ページ、</w:t>
      </w:r>
      <w:r w:rsidR="00B35A50">
        <w:rPr>
          <w:rFonts w:hint="eastAsia"/>
          <w:sz w:val="36"/>
          <w:szCs w:val="36"/>
          <w:lang w:eastAsia="ja-JP"/>
        </w:rPr>
        <w:t>会社概要</w:t>
      </w:r>
      <w:r>
        <w:rPr>
          <w:rFonts w:hint="eastAsia"/>
          <w:sz w:val="36"/>
          <w:szCs w:val="36"/>
          <w:lang w:eastAsia="ja-JP"/>
        </w:rPr>
        <w:t>ページ</w:t>
      </w:r>
      <w:r>
        <w:rPr>
          <w:noProof/>
        </w:rPr>
        <w:pict>
          <v:shape id="_x0000_s1049" type="#_x0000_t75" style="position:absolute;margin-left:0;margin-top:31.35pt;width:468pt;height:263.25pt;z-index:-251440128;mso-position-horizontal-relative:text;mso-position-vertical-relative:text;mso-width-relative:page;mso-height-relative:page">
            <v:imagedata r:id="rId42" o:title="規約"/>
          </v:shape>
        </w:pict>
      </w:r>
    </w:p>
    <w:p w:rsidR="001710EC" w:rsidRPr="00F90643" w:rsidRDefault="001710EC" w:rsidP="00394CF3">
      <w:pPr>
        <w:rPr>
          <w:lang w:eastAsia="ja-JP"/>
        </w:rPr>
      </w:pPr>
    </w:p>
    <w:p w:rsidR="00F90643" w:rsidRDefault="00F90643" w:rsidP="001710EC">
      <w:pPr>
        <w:tabs>
          <w:tab w:val="left" w:pos="6800"/>
        </w:tabs>
        <w:rPr>
          <w:lang w:eastAsia="ja-JP"/>
        </w:rPr>
      </w:pP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393F67FE" wp14:editId="508544DA">
                <wp:simplePos x="0" y="0"/>
                <wp:positionH relativeFrom="column">
                  <wp:posOffset>1718945</wp:posOffset>
                </wp:positionH>
                <wp:positionV relativeFrom="paragraph">
                  <wp:posOffset>574040</wp:posOffset>
                </wp:positionV>
                <wp:extent cx="391160" cy="354965"/>
                <wp:effectExtent l="0" t="0" r="0" b="0"/>
                <wp:wrapSquare wrapText="bothSides"/>
                <wp:docPr id="25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643" w:rsidRPr="00BD4CB9" w:rsidRDefault="00F90643" w:rsidP="00F90643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F67FE" id="_x0000_s1099" type="#_x0000_t202" style="position:absolute;margin-left:135.35pt;margin-top:45.2pt;width:30.8pt;height:27.95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" filled="f" stroked="f">
                <v:textbox>
                  <w:txbxContent>
                    <w:p w:rsidR="00F90643" w:rsidRPr="00BD4CB9" w:rsidRDefault="00F90643" w:rsidP="00F90643">
                      <w:pPr>
                        <w:rPr>
                          <w:sz w:val="36"/>
                          <w:szCs w:val="36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4CB9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2B545628" wp14:editId="5D7A068F">
                <wp:simplePos x="0" y="0"/>
                <wp:positionH relativeFrom="column">
                  <wp:posOffset>1691005</wp:posOffset>
                </wp:positionH>
                <wp:positionV relativeFrom="paragraph">
                  <wp:posOffset>14605</wp:posOffset>
                </wp:positionV>
                <wp:extent cx="391160" cy="354965"/>
                <wp:effectExtent l="0" t="0" r="0" b="0"/>
                <wp:wrapSquare wrapText="bothSides"/>
                <wp:docPr id="25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354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643" w:rsidRPr="00BD4CB9" w:rsidRDefault="00F90643" w:rsidP="00F90643">
                            <w:pPr>
                              <w:rPr>
                                <w:sz w:val="36"/>
                                <w:szCs w:val="36"/>
                                <w:lang w:eastAsia="ja-JP"/>
                              </w:rPr>
                            </w:pPr>
                            <w:r w:rsidRPr="00BD4CB9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36"/>
                                <w:szCs w:val="36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45628" id="_x0000_s1100" type="#_x0000_t202" style="position:absolute;margin-left:133.15pt;margin-top:1.15pt;width:30.8pt;height:27.9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" filled="f" stroked="f">
                <v:textbox>
                  <w:txbxContent>
                    <w:p w:rsidR="00F90643" w:rsidRPr="00BD4CB9" w:rsidRDefault="00F90643" w:rsidP="00F90643">
                      <w:pPr>
                        <w:rPr>
                          <w:sz w:val="36"/>
                          <w:szCs w:val="36"/>
                          <w:lang w:eastAsia="ja-JP"/>
                        </w:rPr>
                      </w:pPr>
                      <w:r w:rsidRPr="00BD4CB9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36"/>
                          <w:szCs w:val="36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90643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BDB329F" wp14:editId="7331B043">
                <wp:simplePos x="0" y="0"/>
                <wp:positionH relativeFrom="column">
                  <wp:posOffset>2114550</wp:posOffset>
                </wp:positionH>
                <wp:positionV relativeFrom="paragraph">
                  <wp:posOffset>417830</wp:posOffset>
                </wp:positionV>
                <wp:extent cx="3430905" cy="2171700"/>
                <wp:effectExtent l="19050" t="19050" r="17145" b="19050"/>
                <wp:wrapSquare wrapText="bothSides"/>
                <wp:docPr id="2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0905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643" w:rsidRDefault="00F906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329F" id="_x0000_s1101" type="#_x0000_t202" style="position:absolute;margin-left:166.5pt;margin-top:32.9pt;width:270.15pt;height:171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" strokecolor="black [3213]" strokeweight="2.25pt">
                <v:textbox>
                  <w:txbxContent>
                    <w:p w:rsidR="00F90643" w:rsidRDefault="00F90643"/>
                  </w:txbxContent>
                </v:textbox>
                <w10:wrap type="square"/>
              </v:shape>
            </w:pict>
          </mc:Fallback>
        </mc:AlternateContent>
      </w:r>
      <w:r w:rsidR="001710EC">
        <w:rPr>
          <w:lang w:eastAsia="ja-JP"/>
        </w:rPr>
        <w:tab/>
      </w:r>
    </w:p>
    <w:p w:rsidR="00F90643" w:rsidRPr="00F90643" w:rsidRDefault="00F90643" w:rsidP="00F90643">
      <w:pPr>
        <w:rPr>
          <w:lang w:eastAsia="ja-JP"/>
        </w:rPr>
      </w:pPr>
    </w:p>
    <w:p w:rsidR="00F90643" w:rsidRPr="00F90643" w:rsidRDefault="00F90643" w:rsidP="00F90643">
      <w:pPr>
        <w:rPr>
          <w:lang w:eastAsia="ja-JP"/>
        </w:rPr>
      </w:pPr>
    </w:p>
    <w:p w:rsidR="00F90643" w:rsidRPr="00F90643" w:rsidRDefault="00F90643" w:rsidP="00F90643">
      <w:pPr>
        <w:rPr>
          <w:lang w:eastAsia="ja-JP"/>
        </w:rPr>
      </w:pPr>
    </w:p>
    <w:p w:rsidR="00F90643" w:rsidRPr="00F90643" w:rsidRDefault="00F90643" w:rsidP="00F90643">
      <w:pPr>
        <w:rPr>
          <w:lang w:eastAsia="ja-JP"/>
        </w:rPr>
      </w:pPr>
    </w:p>
    <w:p w:rsidR="00F90643" w:rsidRPr="00F90643" w:rsidRDefault="00F90643" w:rsidP="00F90643">
      <w:pPr>
        <w:rPr>
          <w:lang w:eastAsia="ja-JP"/>
        </w:rPr>
      </w:pPr>
    </w:p>
    <w:p w:rsidR="00F90643" w:rsidRPr="00F90643" w:rsidRDefault="00F90643" w:rsidP="00F90643">
      <w:pPr>
        <w:rPr>
          <w:lang w:eastAsia="ja-JP"/>
        </w:rPr>
      </w:pPr>
    </w:p>
    <w:p w:rsidR="00F90643" w:rsidRPr="00F90643" w:rsidRDefault="00F90643" w:rsidP="00F90643">
      <w:pPr>
        <w:rPr>
          <w:lang w:eastAsia="ja-JP"/>
        </w:rPr>
      </w:pPr>
    </w:p>
    <w:p w:rsidR="00F90643" w:rsidRPr="00F90643" w:rsidRDefault="00F90643" w:rsidP="00F90643">
      <w:pPr>
        <w:rPr>
          <w:lang w:eastAsia="ja-JP"/>
        </w:rPr>
      </w:pPr>
    </w:p>
    <w:p w:rsidR="00F90643" w:rsidRDefault="00F90643" w:rsidP="00F90643">
      <w:pPr>
        <w:rPr>
          <w:rFonts w:hint="eastAsia"/>
          <w:lang w:eastAsia="ja-JP"/>
        </w:rPr>
      </w:pPr>
    </w:p>
    <w:p w:rsidR="00F90643" w:rsidRDefault="00F90643" w:rsidP="00F90643">
      <w:pPr>
        <w:rPr>
          <w:lang w:eastAsia="ja-JP"/>
        </w:rPr>
      </w:pPr>
      <w:r w:rsidRPr="00BD4CB9">
        <w:rPr>
          <w:rFonts w:hint="eastAsia"/>
          <w:lang w:eastAsia="ja-JP"/>
        </w:rPr>
        <w:t>画面番号詳細</w:t>
      </w:r>
    </w:p>
    <w:p w:rsidR="00F90643" w:rsidRDefault="00F90643" w:rsidP="00F90643">
      <w:pPr>
        <w:rPr>
          <w:rFonts w:hint="eastAsia"/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ページ名</w:t>
      </w:r>
    </w:p>
    <w:p w:rsidR="00F90643" w:rsidRDefault="00F90643" w:rsidP="00F90643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表示領域</w:t>
      </w:r>
    </w:p>
    <w:p w:rsidR="00F90643" w:rsidRDefault="00F90643" w:rsidP="00F90643">
      <w:pPr>
        <w:rPr>
          <w:lang w:eastAsia="ja-JP"/>
        </w:rPr>
      </w:pPr>
      <w:r>
        <w:rPr>
          <w:rFonts w:hint="eastAsia"/>
          <w:lang w:eastAsia="ja-JP"/>
        </w:rPr>
        <w:t xml:space="preserve">　注意事項・会社概要表示</w:t>
      </w:r>
    </w:p>
    <w:p w:rsidR="00F90643" w:rsidRDefault="00F90643" w:rsidP="00F90643">
      <w:pPr>
        <w:rPr>
          <w:lang w:eastAsia="ja-JP"/>
        </w:rPr>
      </w:pPr>
    </w:p>
    <w:p w:rsidR="00394CF3" w:rsidRPr="00F90643" w:rsidRDefault="00394CF3" w:rsidP="00F90643">
      <w:pPr>
        <w:jc w:val="center"/>
        <w:rPr>
          <w:lang w:eastAsia="ja-JP"/>
        </w:rPr>
      </w:pPr>
    </w:p>
    <w:sectPr w:rsidR="00394CF3" w:rsidRPr="00F90643" w:rsidSect="008214E5">
      <w:headerReference w:type="firs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 w:charSpace="538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A5C" w:rsidRDefault="00407A5C" w:rsidP="003574E8">
      <w:pPr>
        <w:spacing w:after="0" w:line="240" w:lineRule="auto"/>
      </w:pPr>
      <w:r>
        <w:separator/>
      </w:r>
    </w:p>
  </w:endnote>
  <w:endnote w:type="continuationSeparator" w:id="0">
    <w:p w:rsidR="00407A5C" w:rsidRDefault="00407A5C" w:rsidP="00357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A5C" w:rsidRDefault="00407A5C" w:rsidP="003574E8">
      <w:pPr>
        <w:spacing w:after="0" w:line="240" w:lineRule="auto"/>
      </w:pPr>
      <w:r>
        <w:separator/>
      </w:r>
    </w:p>
  </w:footnote>
  <w:footnote w:type="continuationSeparator" w:id="0">
    <w:p w:rsidR="00407A5C" w:rsidRDefault="00407A5C" w:rsidP="00357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328876F" wp14:editId="44E0643F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346356" cy="372110"/>
              <wp:effectExtent l="0" t="0" r="15875" b="27940"/>
              <wp:wrapNone/>
              <wp:docPr id="1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46356" cy="372110"/>
                        <a:chOff x="7958" y="2897"/>
                        <a:chExt cx="3258" cy="586"/>
                      </a:xfrm>
                    </wpg:grpSpPr>
                    <wpg:grpSp>
                      <wpg:cNvPr id="17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8214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8214E5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BDB641" id="Group 163" o:spid="_x0000_s1097" style="position:absolute;margin-left:307.25pt;margin-top:-.35pt;width:184.75pt;height:29.3pt;z-index:25166950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">
              <v:group id="Group 164" o:spid="_x0000_s1098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09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">
                  <v:textbox inset="5.85pt,.7pt,5.85pt,.7pt">
                    <w:txbxContent>
                      <w:p w:rsidR="001447C5" w:rsidRDefault="001447C5" w:rsidP="008214E5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0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01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Text Box 168" o:spid="_x0000_s110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">
                  <v:textbox inset="5.85pt,.7pt,5.85pt,.7pt">
                    <w:txbxContent>
                      <w:p w:rsidR="001447C5" w:rsidRDefault="001447C5" w:rsidP="008214E5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0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F72A432" wp14:editId="1C1204CF">
              <wp:simplePos x="0" y="0"/>
              <wp:positionH relativeFrom="column">
                <wp:posOffset>-937260</wp:posOffset>
              </wp:positionH>
              <wp:positionV relativeFrom="paragraph">
                <wp:posOffset>-133350</wp:posOffset>
              </wp:positionV>
              <wp:extent cx="7810500" cy="0"/>
              <wp:effectExtent l="15240" t="9525" r="13335" b="9525"/>
              <wp:wrapNone/>
              <wp:docPr id="26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105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D9E684" id="Line 214" o:spid="_x0000_s1026" style="position:absolute;left:0;text-align:lef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3.8pt,-10.5pt" to="541.2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" strokeweight="1.5pt"/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A4F2960" wp14:editId="49F34036">
              <wp:simplePos x="0" y="0"/>
              <wp:positionH relativeFrom="column">
                <wp:posOffset>-438785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25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47C5" w:rsidRPr="00732F70" w:rsidRDefault="001447C5" w:rsidP="00181D54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0350FC" id="Text Box 213" o:spid="_x0000_s1104" type="#_x0000_t202" style="position:absolute;margin-left:-34.55pt;margin-top:-36pt;width:355.9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" filled="f" stroked="f">
              <v:textbox inset="5.85pt,.7pt,5.85pt,.7pt">
                <w:txbxContent>
                  <w:p w:rsidR="001447C5" w:rsidRPr="00732F70" w:rsidRDefault="001447C5" w:rsidP="00181D54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3F326AB" wp14:editId="721F39CC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2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8214E5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会員登録ページ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288D43" id="Text Box 162" o:spid="_x0000_s1105" type="#_x0000_t202" style="position:absolute;margin-left:82.45pt;margin-top:.1pt;width:225.05pt;height:29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">
              <v:textbox inset="2mm,2.25mm,0,.7pt">
                <w:txbxContent>
                  <w:p w:rsidR="001447C5" w:rsidRPr="00AD7689" w:rsidRDefault="001447C5" w:rsidP="008214E5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会員登録ページ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2F9327C" wp14:editId="1D127DC4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23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8214E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D18F0" id="Text Box 161" o:spid="_x0000_s1106" type="#_x0000_t202" style="position:absolute;margin-left:0;margin-top:.1pt;width:82.45pt;height:2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A+vMDsyAgAAUQ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1447C5" w:rsidRPr="00730FB8" w:rsidRDefault="001447C5" w:rsidP="008214E5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696F7CF3" wp14:editId="751971AE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9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10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1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2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13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6F7CF3" id="Group 170" o:spid="_x0000_s1112" style="position:absolute;margin-left:575.8pt;margin-top:.1pt;width:119.05pt;height:29.3pt;z-index:25167052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">
              <v:group id="Group 171" o:spid="_x0000_s111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11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">
                  <v:textbox inset="5.85pt,.7pt,5.85pt,.7pt">
                    <w:txbxContent>
                      <w:p w:rsidR="001447C5" w:rsidRPr="000B5B01" w:rsidRDefault="001447C5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1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1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shape id="Text Box 175" o:spid="_x0000_s111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">
                  <v:textbox inset="5.85pt,.7pt,5.85pt,.7pt">
                    <w:txbxContent>
                      <w:p w:rsidR="001447C5" w:rsidRPr="000B5B01" w:rsidRDefault="001447C5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1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47328" behindDoc="0" locked="0" layoutInCell="1" allowOverlap="1" wp14:anchorId="660434B8" wp14:editId="4A675BEC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346356" cy="372110"/>
              <wp:effectExtent l="0" t="0" r="15875" b="27940"/>
              <wp:wrapNone/>
              <wp:docPr id="464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46356" cy="372110"/>
                        <a:chOff x="7958" y="2897"/>
                        <a:chExt cx="3258" cy="586"/>
                      </a:xfrm>
                    </wpg:grpSpPr>
                    <wpg:grpSp>
                      <wpg:cNvPr id="465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66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67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68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6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7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0434B8" id="_x0000_s1214" style="position:absolute;margin-left:307.25pt;margin-top:-.35pt;width:184.75pt;height:29.3pt;z-index:25174732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">
              <v:group id="Group 164" o:spid="_x0000_s121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21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">
                  <v:textbox inset="5.85pt,.7pt,5.85pt,.7pt">
                    <w:txbxContent>
                      <w:p w:rsidR="001447C5" w:rsidRDefault="001447C5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1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1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<v:shape id="Text Box 168" o:spid="_x0000_s121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2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46304" behindDoc="0" locked="0" layoutInCell="1" allowOverlap="1" wp14:anchorId="558B1547" wp14:editId="53BC3ACE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6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動画投稿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8B1547" id="_x0000_s1221" type="#_x0000_t202" style="position:absolute;margin-left:82.45pt;margin-top:.1pt;width:225.05pt;height:29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iIUEbT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動画投稿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7728CDE5" wp14:editId="736FBAF5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63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28CDE5" id="_x0000_s1222" type="#_x0000_t202" style="position:absolute;margin-left:0;margin-top:.1pt;width:82.45pt;height:29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BF++BsMwIAAFM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1447C5" w:rsidRPr="00730FB8" w:rsidRDefault="001447C5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63F1024C" wp14:editId="2FF1F99F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71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72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73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74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75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7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77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F1024C" id="_x0000_s1228" style="position:absolute;margin-left:575.8pt;margin-top:.1pt;width:119.05pt;height:29.3pt;z-index:25174835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">
              <v:group id="Group 171" o:spid="_x0000_s122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23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3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3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<v:shape id="Text Box 175" o:spid="_x0000_s123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3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52448" behindDoc="0" locked="0" layoutInCell="1" allowOverlap="1" wp14:anchorId="0395397A" wp14:editId="0ECAB898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346356" cy="372110"/>
              <wp:effectExtent l="0" t="0" r="15875" b="27940"/>
              <wp:wrapNone/>
              <wp:docPr id="480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46356" cy="372110"/>
                        <a:chOff x="7958" y="2897"/>
                        <a:chExt cx="3258" cy="586"/>
                      </a:xfrm>
                    </wpg:grpSpPr>
                    <wpg:grpSp>
                      <wpg:cNvPr id="481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82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7656E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83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84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8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86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95397A" id="_x0000_s1230" style="position:absolute;margin-left:307.25pt;margin-top:-.35pt;width:184.75pt;height:29.3pt;z-index:25175244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">
              <v:group id="Group 164" o:spid="_x0000_s123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23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">
                  <v:textbox inset="5.85pt,.7pt,5.85pt,.7pt">
                    <w:txbxContent>
                      <w:p w:rsidR="001447C5" w:rsidRDefault="001447C5" w:rsidP="007656EC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3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3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<v:shape id="Text Box 168" o:spid="_x0000_s123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3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4DCA305E" wp14:editId="60AE5CFD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7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投稿動画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一覧ページ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A305E" id="_x0000_s1237" type="#_x0000_t202" style="position:absolute;margin-left:82.45pt;margin-top:.1pt;width:225.05pt;height:29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sV53LD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投稿動画</w:t>
                    </w:r>
                    <w:r>
                      <w:rPr>
                        <w:sz w:val="24"/>
                        <w:lang w:eastAsia="ja-JP"/>
                      </w:rPr>
                      <w:t>一覧ページ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1C3243C2" wp14:editId="4F5E27E4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79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3243C2" id="_x0000_s1238" type="#_x0000_t202" style="position:absolute;margin-left:0;margin-top:.1pt;width:82.45pt;height:29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CK3p8xMwIAAFM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1447C5" w:rsidRPr="00730FB8" w:rsidRDefault="001447C5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53472" behindDoc="0" locked="0" layoutInCell="1" allowOverlap="1" wp14:anchorId="3801E8B6" wp14:editId="3C494CFC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87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88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89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0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91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92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01E8B6" id="_x0000_s1244" style="position:absolute;margin-left:575.8pt;margin-top:.1pt;width:119.05pt;height:29.3pt;z-index:25175347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">
              <v:group id="Group 171" o:spid="_x0000_s124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24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4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4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<v:shape id="Text Box 175" o:spid="_x0000_s124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5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57568" behindDoc="0" locked="0" layoutInCell="1" allowOverlap="1" wp14:anchorId="197F1ACF" wp14:editId="3C342428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49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497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9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0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0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0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7F1ACF" id="_x0000_s1246" style="position:absolute;margin-left:307.25pt;margin-top:-.35pt;width:178.6pt;height:29.3pt;z-index:25175756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">
              <v:group id="Group 164" o:spid="_x0000_s124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Q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C+fIG/M+EIyM0vAAAA//8DAFBLAQItABQABgAIAAAAIQDb4fbL7gAAAIUBAAATAAAAAAAA&#10;AAAAAAAAAAAAAABbQ29udGVudF9UeXBlc10ueG1sUEsBAi0AFAAGAAgAAAAhAFr0LFu/AAAAFQEA&#10;AAsAAAAAAAAAAAAAAAAAHwEAAF9yZWxzLy5yZWxzUEsBAi0AFAAGAAgAAAAhAEFJNCvHAAAA3AAA&#10;AA8AAAAAAAAAAAAAAAAABwIAAGRycy9kb3ducmV2LnhtbFBLBQYAAAAAAwADALcAAAD7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24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">
                  <v:textbox inset="5.85pt,.7pt,5.85pt,.7pt">
                    <w:txbxContent>
                      <w:p w:rsidR="001447C5" w:rsidRDefault="001447C5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4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5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<v:shape id="Text Box 168" o:spid="_x0000_s125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">
                  <v:textbox inset="5.85pt,.7pt,5.85pt,.7pt">
                    <w:txbxContent>
                      <w:p w:rsidR="001447C5" w:rsidRDefault="001447C5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5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56544" behindDoc="0" locked="0" layoutInCell="1" allowOverlap="1" wp14:anchorId="5C69FB60" wp14:editId="68DD7620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9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チャンネル変更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69FB60" id="_x0000_s1253" type="#_x0000_t202" style="position:absolute;margin-left:82.45pt;margin-top:.1pt;width:225.05pt;height:29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k+o5IT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チャンネル変更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1309AB2E" wp14:editId="74F8B95B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95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09AB2E" id="_x0000_s1254" type="#_x0000_t202" style="position:absolute;margin-left:0;margin-top:.1pt;width:82.45pt;height:29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IHkZQgyAgAAVA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1447C5" w:rsidRPr="00730FB8" w:rsidRDefault="001447C5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58592" behindDoc="0" locked="0" layoutInCell="1" allowOverlap="1" wp14:anchorId="1BE87F3C" wp14:editId="4165F132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03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04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0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0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07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08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0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E87F3C" id="_x0000_s1260" style="position:absolute;margin-left:575.8pt;margin-top:.1pt;width:119.05pt;height:29.3pt;z-index:25175859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">
              <v:group id="Group 171" o:spid="_x0000_s126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26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6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6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<v:shape id="Text Box 175" o:spid="_x0000_s126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6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62688" behindDoc="0" locked="0" layoutInCell="1" allowOverlap="1" wp14:anchorId="04A6A0B1" wp14:editId="076F6000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54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547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4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4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5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5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5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A6A0B1" id="_x0000_s1262" style="position:absolute;margin-left:307.25pt;margin-top:-.35pt;width:178.6pt;height:29.3pt;z-index:25176268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">
              <v:group id="Group 164" o:spid="_x0000_s126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26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">
                  <v:textbox inset="5.85pt,.7pt,5.85pt,.7pt">
                    <w:txbxContent>
                      <w:p w:rsidR="001447C5" w:rsidRDefault="001447C5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6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6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<v:shape id="Text Box 168" o:spid="_x0000_s126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6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56C28E3B" wp14:editId="00D74A0D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553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ホーム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C28E3B" id="_x0000_s1269" type="#_x0000_t202" style="position:absolute;margin-left:82.45pt;margin-top:.1pt;width:225.05pt;height:29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11Ks6TICAABY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ホーム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60640" behindDoc="0" locked="0" layoutInCell="1" allowOverlap="1" wp14:anchorId="5E407551" wp14:editId="69E17ECA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554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407551" id="_x0000_s1270" type="#_x0000_t202" style="position:absolute;margin-left:0;margin-top:.1pt;width:82.45pt;height:29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DBIU64yAgAAVA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1447C5" w:rsidRPr="00730FB8" w:rsidRDefault="001447C5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63712" behindDoc="0" locked="0" layoutInCell="1" allowOverlap="1" wp14:anchorId="0AC9F2F0" wp14:editId="007995B7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55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56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57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58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59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60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61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C9F2F0" id="_x0000_s1276" style="position:absolute;margin-left:575.8pt;margin-top:.1pt;width:119.05pt;height:29.3pt;z-index:25176371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">
              <v:group id="Group 171" o:spid="_x0000_s127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27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7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8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    <v:shape id="Text Box 175" o:spid="_x0000_s128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8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67808" behindDoc="0" locked="0" layoutInCell="1" allowOverlap="1" wp14:anchorId="7CED95D5" wp14:editId="4199F4D4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57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58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0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61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62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3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ED95D5" id="_x0000_s1278" style="position:absolute;margin-left:307.25pt;margin-top:-.35pt;width:178.6pt;height:29.3pt;z-index:25176780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">
              <v:group id="Group 164" o:spid="_x0000_s127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28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">
                  <v:textbox inset="5.85pt,.7pt,5.85pt,.7pt">
                    <w:txbxContent>
                      <w:p w:rsidR="001447C5" w:rsidRDefault="001447C5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8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8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shape id="Text Box 168" o:spid="_x0000_s128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">
                  <v:textbox inset="5.85pt,.7pt,5.85pt,.7pt">
                    <w:txbxContent>
                      <w:p w:rsidR="001447C5" w:rsidRDefault="001447C5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8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66784" behindDoc="0" locked="0" layoutInCell="1" allowOverlap="1" wp14:anchorId="4A524AF2" wp14:editId="52120F43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6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動画視聴ページ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24AF2" id="_x0000_s1285" type="#_x0000_t202" style="position:absolute;margin-left:82.45pt;margin-top:.1pt;width:225.05pt;height:29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">
              <v:textbox inset="2mm,2.25mm,0,.7pt">
                <w:txbxContent>
                  <w:p w:rsidR="001447C5" w:rsidRPr="00AD7689" w:rsidRDefault="001447C5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動画視聴ページ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65760" behindDoc="0" locked="0" layoutInCell="1" allowOverlap="1" wp14:anchorId="19E06604" wp14:editId="50B677C7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510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06604" id="_x0000_s1286" type="#_x0000_t202" style="position:absolute;margin-left:0;margin-top:.1pt;width:82.45pt;height:29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" fillcolor="#c9f">
              <v:textbox inset="0,2.25mm,0,.7pt">
                <w:txbxContent>
                  <w:p w:rsidR="001447C5" w:rsidRPr="00730FB8" w:rsidRDefault="001447C5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68832" behindDoc="0" locked="0" layoutInCell="1" allowOverlap="1" wp14:anchorId="031DDC59" wp14:editId="2B9AE7A6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12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13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14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17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23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2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27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1DDC59" id="_x0000_s1292" style="position:absolute;margin-left:575.8pt;margin-top:.1pt;width:119.05pt;height:29.3pt;z-index:25176883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">
              <v:group id="Group 171" o:spid="_x0000_s129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29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9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9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<v:shape id="Text Box 175" o:spid="_x0000_s129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9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0E3" w:rsidRDefault="00E270E3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72928" behindDoc="0" locked="0" layoutInCell="1" allowOverlap="1" wp14:anchorId="57D9C5A6" wp14:editId="5880624C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541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542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43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Default="00E270E3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44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Pr="007F0A12" w:rsidRDefault="00E270E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45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66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Default="00E270E3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67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Pr="007F0A12" w:rsidRDefault="00E270E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D9C5A6" id="_x0000_s1294" style="position:absolute;margin-left:307.25pt;margin-top:-.35pt;width:178.6pt;height:29.3pt;z-index:25177292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">
              <v:group id="Group 164" o:spid="_x0000_s129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vB7JhwBuf4BAAD//wMAUEsBAi0AFAAGAAgAAAAhANvh9svuAAAAhQEAABMAAAAAAAAA&#10;AAAAAAAAAAAAAFtDb250ZW50X1R5cGVzXS54bWxQSwECLQAUAAYACAAAACEAWvQsW78AAAAVAQAA&#10;CwAAAAAAAAAAAAAAAAAfAQAAX3JlbHMvLnJlbHNQSwECLQAUAAYACAAAACEAWb+0ac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29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">
                  <v:textbox inset="5.85pt,.7pt,5.85pt,.7pt">
                    <w:txbxContent>
                      <w:p w:rsidR="00E270E3" w:rsidRDefault="00E270E3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9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" fillcolor="#c9f">
                  <v:textbox inset="5.85pt,.7pt,5.85pt,.7pt">
                    <w:txbxContent>
                      <w:p w:rsidR="00E270E3" w:rsidRPr="007F0A12" w:rsidRDefault="00E270E3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9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<v:shape id="Text Box 168" o:spid="_x0000_s129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">
                  <v:textbox inset="5.85pt,.7pt,5.85pt,.7pt">
                    <w:txbxContent>
                      <w:p w:rsidR="00E270E3" w:rsidRDefault="00E270E3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30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" fillcolor="#c9f">
                  <v:textbox inset="5.85pt,.7pt,5.85pt,.7pt">
                    <w:txbxContent>
                      <w:p w:rsidR="00E270E3" w:rsidRPr="007F0A12" w:rsidRDefault="00E270E3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5047D427" wp14:editId="6EA2AE23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56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270E3" w:rsidRPr="00AD7689" w:rsidRDefault="00E927B8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確認</w:t>
                          </w:r>
                          <w:r w:rsidR="00E270E3">
                            <w:rPr>
                              <w:rFonts w:hint="eastAsia"/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47D427" id="_x0000_s1301" type="#_x0000_t202" style="position:absolute;margin-left:82.45pt;margin-top:.1pt;width:225.05pt;height:29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rwCJzzICAABY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E270E3" w:rsidRPr="00AD7689" w:rsidRDefault="00E927B8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確認</w:t>
                    </w:r>
                    <w:r w:rsidR="00E270E3">
                      <w:rPr>
                        <w:rFonts w:hint="eastAsia"/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0880" behindDoc="0" locked="0" layoutInCell="1" allowOverlap="1" wp14:anchorId="71FF69FA" wp14:editId="6E917FFF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569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270E3" w:rsidRPr="00730FB8" w:rsidRDefault="00E270E3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F69FA" id="_x0000_s1302" type="#_x0000_t202" style="position:absolute;margin-left:0;margin-top:.1pt;width:82.45pt;height:29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TwWh0zQCAABU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E270E3" w:rsidRPr="00730FB8" w:rsidRDefault="00E270E3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73952" behindDoc="0" locked="0" layoutInCell="1" allowOverlap="1" wp14:anchorId="5EE8544B" wp14:editId="11F6A86D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70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71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7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Pr="000B5B01" w:rsidRDefault="00E270E3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7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Pr="007F0A12" w:rsidRDefault="00E270E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74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7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Pr="000B5B01" w:rsidRDefault="00E270E3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2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70E3" w:rsidRPr="007F0A12" w:rsidRDefault="00E270E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E8544B" id="_x0000_s1308" style="position:absolute;margin-left:575.8pt;margin-top:.1pt;width:119.05pt;height:29.3pt;z-index:25177395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">
              <v:group id="Group 171" o:spid="_x0000_s130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31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">
                  <v:textbox inset="5.85pt,.7pt,5.85pt,.7pt">
                    <w:txbxContent>
                      <w:p w:rsidR="00E270E3" w:rsidRPr="000B5B01" w:rsidRDefault="00E270E3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31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" fillcolor="#c9f">
                  <v:textbox inset="5.85pt,.7pt,5.85pt,.7pt">
                    <w:txbxContent>
                      <w:p w:rsidR="00E270E3" w:rsidRPr="007F0A12" w:rsidRDefault="00E270E3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31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<v:shape id="Text Box 175" o:spid="_x0000_s131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">
                  <v:textbox inset="5.85pt,.7pt,5.85pt,.7pt">
                    <w:txbxContent>
                      <w:p w:rsidR="00E270E3" w:rsidRPr="000B5B01" w:rsidRDefault="00E270E3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31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" fillcolor="#c9f">
                  <v:textbox inset="5.85pt,.7pt,5.85pt,.7pt">
                    <w:txbxContent>
                      <w:p w:rsidR="00E270E3" w:rsidRPr="007F0A12" w:rsidRDefault="00E270E3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16D0" w:rsidRDefault="00C416D0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78048" behindDoc="0" locked="0" layoutInCell="1" allowOverlap="1" wp14:anchorId="4FFD30E3" wp14:editId="3F496083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197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198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9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Default="00C416D0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0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Pr="007F0A12" w:rsidRDefault="00C416D0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01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02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Default="00C416D0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Pr="007F0A12" w:rsidRDefault="00C416D0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FD30E3" id="_x0000_s1310" style="position:absolute;margin-left:307.25pt;margin-top:-.35pt;width:178.6pt;height:29.3pt;z-index:25177804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">
              <v:group id="Group 164" o:spid="_x0000_s131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31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">
                  <v:textbox inset="5.85pt,.7pt,5.85pt,.7pt">
                    <w:txbxContent>
                      <w:p w:rsidR="00C416D0" w:rsidRDefault="00C416D0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31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" fillcolor="#c9f">
                  <v:textbox inset="5.85pt,.7pt,5.85pt,.7pt">
                    <w:txbxContent>
                      <w:p w:rsidR="00C416D0" w:rsidRPr="007F0A12" w:rsidRDefault="00C416D0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31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<v:shape id="Text Box 168" o:spid="_x0000_s131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">
                  <v:textbox inset="5.85pt,.7pt,5.85pt,.7pt">
                    <w:txbxContent>
                      <w:p w:rsidR="00C416D0" w:rsidRDefault="00C416D0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31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" fillcolor="#c9f">
                  <v:textbox inset="5.85pt,.7pt,5.85pt,.7pt">
                    <w:txbxContent>
                      <w:p w:rsidR="00C416D0" w:rsidRPr="007F0A12" w:rsidRDefault="00C416D0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7024" behindDoc="0" locked="0" layoutInCell="1" allowOverlap="1" wp14:anchorId="7D085894" wp14:editId="443B218C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20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416D0" w:rsidRPr="00AD7689" w:rsidRDefault="00C416D0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完了ページ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85894" id="_x0000_s1317" type="#_x0000_t202" style="position:absolute;margin-left:82.45pt;margin-top:.1pt;width:225.05pt;height:29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">
              <v:textbox inset="2mm,2.25mm,0,.7pt">
                <w:txbxContent>
                  <w:p w:rsidR="00C416D0" w:rsidRPr="00AD7689" w:rsidRDefault="00C416D0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完了ページ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2B82D466" wp14:editId="551B0D0B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205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416D0" w:rsidRPr="00730FB8" w:rsidRDefault="00C416D0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82D466" id="_x0000_s1318" type="#_x0000_t202" style="position:absolute;margin-left:0;margin-top:.1pt;width:82.45pt;height:29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AZnsQwMwIAAFQ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C416D0" w:rsidRPr="00730FB8" w:rsidRDefault="00C416D0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79072" behindDoc="0" locked="0" layoutInCell="1" allowOverlap="1" wp14:anchorId="09D03D7C" wp14:editId="14D37366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206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207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0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Pr="000B5B01" w:rsidRDefault="00C416D0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9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Pr="007F0A12" w:rsidRDefault="00C416D0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10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11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Pr="000B5B01" w:rsidRDefault="00C416D0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2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16D0" w:rsidRPr="007F0A12" w:rsidRDefault="00C416D0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D03D7C" id="_x0000_s1324" style="position:absolute;margin-left:575.8pt;margin-top:.1pt;width:119.05pt;height:29.3pt;z-index:25177907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">
              <v:group id="Group 171" o:spid="_x0000_s132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32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">
                  <v:textbox inset="5.85pt,.7pt,5.85pt,.7pt">
                    <w:txbxContent>
                      <w:p w:rsidR="00C416D0" w:rsidRPr="000B5B01" w:rsidRDefault="00C416D0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32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" fillcolor="#c9f">
                  <v:textbox inset="5.85pt,.7pt,5.85pt,.7pt">
                    <w:txbxContent>
                      <w:p w:rsidR="00C416D0" w:rsidRPr="007F0A12" w:rsidRDefault="00C416D0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32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<v:shape id="Text Box 175" o:spid="_x0000_s132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">
                  <v:textbox inset="5.85pt,.7pt,5.85pt,.7pt">
                    <w:txbxContent>
                      <w:p w:rsidR="00C416D0" w:rsidRPr="000B5B01" w:rsidRDefault="00C416D0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33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" fillcolor="#c9f">
                  <v:textbox inset="5.85pt,.7pt,5.85pt,.7pt">
                    <w:txbxContent>
                      <w:p w:rsidR="00C416D0" w:rsidRPr="007F0A12" w:rsidRDefault="00C416D0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7BB4" w:rsidRDefault="006C7BB4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3168" behindDoc="0" locked="0" layoutInCell="1" allowOverlap="1" wp14:anchorId="0F9289CD" wp14:editId="03BD28EF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213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214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1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Default="006C7BB4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Pr="007F0A12" w:rsidRDefault="006C7BB4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18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1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Default="006C7BB4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Pr="007F0A12" w:rsidRDefault="006C7BB4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9289CD" id="_x0000_s1326" style="position:absolute;margin-left:307.25pt;margin-top:-.35pt;width:178.6pt;height:29.3pt;z-index:25178316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">
              <v:group id="Group 164" o:spid="_x0000_s132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32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">
                  <v:textbox inset="5.85pt,.7pt,5.85pt,.7pt">
                    <w:txbxContent>
                      <w:p w:rsidR="006C7BB4" w:rsidRDefault="006C7BB4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32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" fillcolor="#c9f">
                  <v:textbox inset="5.85pt,.7pt,5.85pt,.7pt">
                    <w:txbxContent>
                      <w:p w:rsidR="006C7BB4" w:rsidRPr="007F0A12" w:rsidRDefault="006C7BB4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33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<v:shape id="Text Box 168" o:spid="_x0000_s133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">
                  <v:textbox inset="5.85pt,.7pt,5.85pt,.7pt">
                    <w:txbxContent>
                      <w:p w:rsidR="006C7BB4" w:rsidRDefault="006C7BB4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33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" fillcolor="#c9f">
                  <v:textbox inset="5.85pt,.7pt,5.85pt,.7pt">
                    <w:txbxContent>
                      <w:p w:rsidR="006C7BB4" w:rsidRPr="007F0A12" w:rsidRDefault="006C7BB4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2144" behindDoc="0" locked="0" layoutInCell="1" allowOverlap="1" wp14:anchorId="0AD819CA" wp14:editId="1F62205E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221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C7BB4" w:rsidRPr="00AD7689" w:rsidRDefault="006C7BB4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お問い合わせ</w:t>
                          </w:r>
                          <w:r w:rsidR="007B7BC0"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819CA" id="_x0000_s1333" type="#_x0000_t202" style="position:absolute;margin-left:82.45pt;margin-top:.1pt;width:225.05pt;height:29.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">
              <v:textbox inset="2mm,2.25mm,0,.7pt">
                <w:txbxContent>
                  <w:p w:rsidR="006C7BB4" w:rsidRPr="00AD7689" w:rsidRDefault="006C7BB4" w:rsidP="00476AE2">
                    <w:pPr>
                      <w:rPr>
                        <w:rFonts w:hint="eastAsia"/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お問い合わせ</w:t>
                    </w:r>
                    <w:r w:rsidR="007B7BC0"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1120" behindDoc="0" locked="0" layoutInCell="1" allowOverlap="1" wp14:anchorId="128082A7" wp14:editId="6721059A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222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C7BB4" w:rsidRPr="00730FB8" w:rsidRDefault="006C7BB4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8082A7" id="_x0000_s1334" type="#_x0000_t202" style="position:absolute;margin-left:0;margin-top:.1pt;width:82.45pt;height:29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ChFsvKMwIAAFQ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6C7BB4" w:rsidRPr="00730FB8" w:rsidRDefault="006C7BB4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4192" behindDoc="0" locked="0" layoutInCell="1" allowOverlap="1" wp14:anchorId="78E0C2FA" wp14:editId="61A4EF73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223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224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2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Pr="000B5B01" w:rsidRDefault="006C7BB4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Pr="007F0A12" w:rsidRDefault="006C7BB4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27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28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Pr="000B5B01" w:rsidRDefault="006C7BB4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BB4" w:rsidRPr="007F0A12" w:rsidRDefault="006C7BB4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0C2FA" id="_x0000_s1340" style="position:absolute;margin-left:575.8pt;margin-top:.1pt;width:119.05pt;height:29.3pt;z-index:25178419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">
              <v:group id="Group 171" o:spid="_x0000_s134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34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">
                  <v:textbox inset="5.85pt,.7pt,5.85pt,.7pt">
                    <w:txbxContent>
                      <w:p w:rsidR="006C7BB4" w:rsidRPr="000B5B01" w:rsidRDefault="006C7BB4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34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" fillcolor="#c9f">
                  <v:textbox inset="5.85pt,.7pt,5.85pt,.7pt">
                    <w:txbxContent>
                      <w:p w:rsidR="006C7BB4" w:rsidRPr="007F0A12" w:rsidRDefault="006C7BB4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34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<v:shape id="Text Box 175" o:spid="_x0000_s134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">
                  <v:textbox inset="5.85pt,.7pt,5.85pt,.7pt">
                    <w:txbxContent>
                      <w:p w:rsidR="006C7BB4" w:rsidRPr="000B5B01" w:rsidRDefault="006C7BB4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34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" fillcolor="#c9f">
                  <v:textbox inset="5.85pt,.7pt,5.85pt,.7pt">
                    <w:txbxContent>
                      <w:p w:rsidR="006C7BB4" w:rsidRPr="007F0A12" w:rsidRDefault="006C7BB4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0643" w:rsidRDefault="00F90643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8288" behindDoc="0" locked="0" layoutInCell="1" allowOverlap="1" wp14:anchorId="4736319D" wp14:editId="051A21D1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33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Default="00F90643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32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Pr="007F0A12" w:rsidRDefault="00F9064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35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36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Default="00F90643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Pr="007F0A12" w:rsidRDefault="00F9064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36319D" id="_x0000_s1347" style="position:absolute;margin-left:307.25pt;margin-top:-.35pt;width:178.6pt;height:29.3pt;z-index:25178828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">
              <v:group id="Group 164" o:spid="_x0000_s1348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34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">
                  <v:textbox inset="5.85pt,.7pt,5.85pt,.7pt">
                    <w:txbxContent>
                      <w:p w:rsidR="00F90643" w:rsidRDefault="00F90643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35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" fillcolor="#c9f">
                  <v:textbox inset="5.85pt,.7pt,5.85pt,.7pt">
                    <w:txbxContent>
                      <w:p w:rsidR="00F90643" w:rsidRPr="007F0A12" w:rsidRDefault="00F90643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351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<v:shape id="Text Box 168" o:spid="_x0000_s135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">
                  <v:textbox inset="5.85pt,.7pt,5.85pt,.7pt">
                    <w:txbxContent>
                      <w:p w:rsidR="00F90643" w:rsidRDefault="00F90643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35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" fillcolor="#c9f">
                  <v:textbox inset="5.85pt,.7pt,5.85pt,.7pt">
                    <w:txbxContent>
                      <w:p w:rsidR="00F90643" w:rsidRPr="007F0A12" w:rsidRDefault="00F90643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7264" behindDoc="0" locked="0" layoutInCell="1" allowOverlap="1" wp14:anchorId="568FF0DE" wp14:editId="6B18595A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23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90643" w:rsidRPr="00AD7689" w:rsidRDefault="00F90643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規約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8FF0DE" id="_x0000_s1354" type="#_x0000_t202" style="position:absolute;margin-left:82.45pt;margin-top:.1pt;width:225.05pt;height:29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jB/3STICAABY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F90643" w:rsidRPr="00AD7689" w:rsidRDefault="00F90643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規約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6240" behindDoc="0" locked="0" layoutInCell="1" allowOverlap="1" wp14:anchorId="2028B055" wp14:editId="5401703D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233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90643" w:rsidRPr="00730FB8" w:rsidRDefault="00F90643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28B055" id="_x0000_s1355" type="#_x0000_t202" style="position:absolute;margin-left:0;margin-top:.1pt;width:82.45pt;height:29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wuCffzQCAABU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F90643" w:rsidRPr="00730FB8" w:rsidRDefault="00F90643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9312" behindDoc="0" locked="0" layoutInCell="1" allowOverlap="1" wp14:anchorId="563BB950" wp14:editId="4C411425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234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236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4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Pr="000B5B01" w:rsidRDefault="00F90643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4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Pr="007F0A12" w:rsidRDefault="00F9064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45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48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Pr="000B5B01" w:rsidRDefault="00F90643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4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0643" w:rsidRPr="007F0A12" w:rsidRDefault="00F90643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3BB950" id="_x0000_s1356" style="position:absolute;margin-left:575.8pt;margin-top:.1pt;width:119.05pt;height:29.3pt;z-index:25178931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">
              <v:group id="Group 171" o:spid="_x0000_s135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<v:shape id="Text Box 172" o:spid="_x0000_s135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">
                  <v:textbox inset="5.85pt,.7pt,5.85pt,.7pt">
                    <w:txbxContent>
                      <w:p w:rsidR="00F90643" w:rsidRPr="000B5B01" w:rsidRDefault="00F90643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35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" fillcolor="#c9f">
                  <v:textbox inset="5.85pt,.7pt,5.85pt,.7pt">
                    <w:txbxContent>
                      <w:p w:rsidR="00F90643" w:rsidRPr="007F0A12" w:rsidRDefault="00F90643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36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<v:shape id="Text Box 175" o:spid="_x0000_s136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">
                  <v:textbox inset="5.85pt,.7pt,5.85pt,.7pt">
                    <w:txbxContent>
                      <w:p w:rsidR="00F90643" w:rsidRPr="000B5B01" w:rsidRDefault="00F90643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36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" fillcolor="#c9f">
                  <v:textbox inset="5.85pt,.7pt,5.85pt,.7pt">
                    <w:txbxContent>
                      <w:p w:rsidR="00F90643" w:rsidRPr="007F0A12" w:rsidRDefault="00F90643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EF090A">
    <w:pPr>
      <w:pStyle w:val="a5"/>
      <w:tabs>
        <w:tab w:val="clear" w:pos="4252"/>
        <w:tab w:val="clear" w:pos="8504"/>
        <w:tab w:val="left" w:pos="1282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6C2B26A1" wp14:editId="4E75E998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394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395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96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8214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97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98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9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8214E5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0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6C8D14" id="_x0000_s1114" style="position:absolute;margin-left:307.25pt;margin-top:-.35pt;width:178.6pt;height:29.3pt;z-index:25172070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">
              <v:group id="Group 164" o:spid="_x0000_s111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11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8214E5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1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1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<v:shape id="Text Box 168" o:spid="_x0000_s111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">
                  <v:textbox inset="5.85pt,.7pt,5.85pt,.7pt">
                    <w:txbxContent>
                      <w:p w:rsidR="001447C5" w:rsidRDefault="001447C5" w:rsidP="008214E5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2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1C8F56D8" wp14:editId="42036227">
              <wp:simplePos x="0" y="0"/>
              <wp:positionH relativeFrom="column">
                <wp:posOffset>-937260</wp:posOffset>
              </wp:positionH>
              <wp:positionV relativeFrom="paragraph">
                <wp:posOffset>-133350</wp:posOffset>
              </wp:positionV>
              <wp:extent cx="7810500" cy="0"/>
              <wp:effectExtent l="15240" t="9525" r="13335" b="9525"/>
              <wp:wrapNone/>
              <wp:docPr id="390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105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D284DB" id="Line 214" o:spid="_x0000_s1026" style="position:absolute;left:0;text-align:lef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3.8pt,-10.5pt" to="541.2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" strokeweight="1.5pt"/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16D9492A" wp14:editId="28D87F51">
              <wp:simplePos x="0" y="0"/>
              <wp:positionH relativeFrom="column">
                <wp:posOffset>-438785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391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47C5" w:rsidRPr="00732F70" w:rsidRDefault="001447C5" w:rsidP="00181D54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2D84D" id="_x0000_s1121" type="#_x0000_t202" style="position:absolute;margin-left:-34.55pt;margin-top:-36pt;width:355.9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83vg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" filled="f" stroked="f">
              <v:textbox inset="5.85pt,.7pt,5.85pt,.7pt">
                <w:txbxContent>
                  <w:p w:rsidR="001447C5" w:rsidRPr="00732F70" w:rsidRDefault="001447C5" w:rsidP="00181D54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1498FC9A" wp14:editId="4C1F5FEF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39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8214E5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トップページ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209BF1" id="_x0000_s1122" type="#_x0000_t202" style="position:absolute;margin-left:82.45pt;margin-top:.1pt;width:225.05pt;height:29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NivLvD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8214E5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トップページ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6AB0324E" wp14:editId="0486DC6A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393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8214E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9C64" id="_x0000_s1123" type="#_x0000_t202" style="position:absolute;margin-left:0;margin-top:.1pt;width:82.45pt;height:29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aFD8NzQCAABT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1447C5" w:rsidRPr="00730FB8" w:rsidRDefault="001447C5" w:rsidP="008214E5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4C28E92" wp14:editId="76E45C7D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01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02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03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04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05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0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07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C28E92" id="_x0000_s1129" style="position:absolute;margin-left:575.8pt;margin-top:.1pt;width:119.05pt;height:29.3pt;z-index:25172172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">
              <v:group id="Group 171" o:spid="_x0000_s1130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13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3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33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<v:shape id="Text Box 175" o:spid="_x0000_s113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">
                  <v:textbox inset="5.85pt,.7pt,5.85pt,.7pt">
                    <w:txbxContent>
                      <w:p w:rsidR="001447C5" w:rsidRPr="000B5B01" w:rsidRDefault="001447C5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3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163C01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31BD255E" wp14:editId="404F47A9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268251" cy="372110"/>
              <wp:effectExtent l="0" t="0" r="17780" b="27940"/>
              <wp:wrapNone/>
              <wp:docPr id="265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68251" cy="372110"/>
                        <a:chOff x="7958" y="2897"/>
                        <a:chExt cx="3258" cy="586"/>
                      </a:xfrm>
                    </wpg:grpSpPr>
                    <wpg:grpSp>
                      <wpg:cNvPr id="266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67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68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69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7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A23ABB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42C6DE" id="_x0000_s1131" style="position:absolute;margin-left:307.25pt;margin-top:-.35pt;width:178.6pt;height:29.3pt;z-index:25171353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">
              <v:group id="Group 164" o:spid="_x0000_s1132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13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">
                  <v:textbox inset="5.85pt,.7pt,5.85pt,.7pt">
                    <w:txbxContent>
                      <w:p w:rsidR="001447C5" w:rsidRDefault="001447C5" w:rsidP="00A23ABB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3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35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<v:shape id="Text Box 168" o:spid="_x0000_s113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">
                  <v:textbox inset="5.85pt,.7pt,5.85pt,.7pt">
                    <w:txbxContent>
                      <w:p w:rsidR="001447C5" w:rsidRDefault="001447C5" w:rsidP="00A23ABB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3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C7D074B" wp14:editId="238DAD7A">
              <wp:simplePos x="0" y="0"/>
              <wp:positionH relativeFrom="column">
                <wp:posOffset>-937260</wp:posOffset>
              </wp:positionH>
              <wp:positionV relativeFrom="paragraph">
                <wp:posOffset>-133350</wp:posOffset>
              </wp:positionV>
              <wp:extent cx="7810500" cy="0"/>
              <wp:effectExtent l="15240" t="9525" r="13335" b="9525"/>
              <wp:wrapNone/>
              <wp:docPr id="261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105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1EA332" id="Line 214" o:spid="_x0000_s1026" style="position:absolute;left:0;text-align:lef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3.8pt,-10.5pt" to="541.2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" strokeweight="1.5pt"/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0D44E403" wp14:editId="26EBED88">
              <wp:simplePos x="0" y="0"/>
              <wp:positionH relativeFrom="column">
                <wp:posOffset>-438785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262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47C5" w:rsidRPr="00732F70" w:rsidRDefault="001447C5" w:rsidP="00A23ABB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23AE14" id="_x0000_s1138" type="#_x0000_t202" style="position:absolute;margin-left:-34.55pt;margin-top:-36pt;width:355.9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nRvA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" filled="f" stroked="f">
              <v:textbox inset="5.85pt,.7pt,5.85pt,.7pt">
                <w:txbxContent>
                  <w:p w:rsidR="001447C5" w:rsidRPr="00732F70" w:rsidRDefault="001447C5" w:rsidP="00A23ABB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40434DA" wp14:editId="706C5CBE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263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A23ABB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ヘッダー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 xml:space="preserve">　</w:t>
                          </w: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 xml:space="preserve">メニュー　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DE77DA" id="_x0000_s1139" type="#_x0000_t202" style="position:absolute;margin-left:82.45pt;margin-top:.1pt;width:225.05pt;height:29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">
              <v:textbox inset="2mm,2.25mm,0,.7pt">
                <w:txbxContent>
                  <w:p w:rsidR="001447C5" w:rsidRPr="00AD7689" w:rsidRDefault="001447C5" w:rsidP="00A23ABB">
                    <w:pPr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ヘッダー</w:t>
                    </w:r>
                    <w:r>
                      <w:rPr>
                        <w:sz w:val="24"/>
                        <w:lang w:eastAsia="ja-JP"/>
                      </w:rPr>
                      <w:t xml:space="preserve">　</w:t>
                    </w:r>
                    <w:r>
                      <w:rPr>
                        <w:rFonts w:hint="eastAsia"/>
                        <w:sz w:val="24"/>
                        <w:lang w:eastAsia="ja-JP"/>
                      </w:rPr>
                      <w:t xml:space="preserve">メニュー　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082EE528" wp14:editId="0A19D406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264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A23ABB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2A372" id="_x0000_s1140" type="#_x0000_t202" style="position:absolute;margin-left:0;margin-top:.1pt;width:82.45pt;height:29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CDdWgyMwIAAFM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1447C5" w:rsidRPr="00730FB8" w:rsidRDefault="001447C5" w:rsidP="00A23ABB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14560" behindDoc="0" locked="0" layoutInCell="1" allowOverlap="1" wp14:anchorId="1BE7AF44" wp14:editId="223B8950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272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273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74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76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77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E7AF44" id="_x0000_s1146" style="position:absolute;margin-left:575.8pt;margin-top:.1pt;width:119.05pt;height:29.3pt;z-index:25171456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">
              <v:group id="Group 171" o:spid="_x0000_s114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14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A23ABB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4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5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<v:shape id="Text Box 175" o:spid="_x0000_s115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">
                  <v:textbox inset="5.85pt,.7pt,5.85pt,.7pt">
                    <w:txbxContent>
                      <w:p w:rsidR="001447C5" w:rsidRPr="000B5B01" w:rsidRDefault="001447C5" w:rsidP="00A23ABB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5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40160" behindDoc="0" locked="0" layoutInCell="1" allowOverlap="1" wp14:anchorId="610F9216" wp14:editId="2D642F88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346356" cy="372110"/>
              <wp:effectExtent l="0" t="0" r="15875" b="27940"/>
              <wp:wrapNone/>
              <wp:docPr id="44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46356" cy="372110"/>
                        <a:chOff x="7958" y="2897"/>
                        <a:chExt cx="3258" cy="586"/>
                      </a:xfrm>
                    </wpg:grpSpPr>
                    <wpg:grpSp>
                      <wpg:cNvPr id="447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4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4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5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5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A23ABB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5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E581EA" id="_x0000_s1148" style="position:absolute;margin-left:307.25pt;margin-top:-.35pt;width:184.75pt;height:29.3pt;z-index:25174016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">
              <v:group id="Group 164" o:spid="_x0000_s114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hs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wWK/g7E46A3P4CAAD//wMAUEsBAi0AFAAGAAgAAAAhANvh9svuAAAAhQEAABMAAAAAAAAA&#10;AAAAAAAAAAAAAFtDb250ZW50X1R5cGVzXS54bWxQSwECLQAUAAYACAAAACEAWvQsW78AAAAVAQAA&#10;CwAAAAAAAAAAAAAAAAAfAQAAX3JlbHMvLnJlbHNQSwECLQAUAAYACAAAACEAPykYbM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15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">
                  <v:textbox inset="5.85pt,.7pt,5.85pt,.7pt">
                    <w:txbxContent>
                      <w:p w:rsidR="001447C5" w:rsidRDefault="001447C5" w:rsidP="00A23ABB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5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5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<v:shape id="Text Box 168" o:spid="_x0000_s115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A23ABB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5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77805091" wp14:editId="109FB48D">
              <wp:simplePos x="0" y="0"/>
              <wp:positionH relativeFrom="column">
                <wp:posOffset>-937260</wp:posOffset>
              </wp:positionH>
              <wp:positionV relativeFrom="paragraph">
                <wp:posOffset>-133350</wp:posOffset>
              </wp:positionV>
              <wp:extent cx="7810500" cy="0"/>
              <wp:effectExtent l="15240" t="9525" r="13335" b="9525"/>
              <wp:wrapNone/>
              <wp:docPr id="442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105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9183E7" id="Line 214" o:spid="_x0000_s1026" style="position:absolute;left:0;text-align:lef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3.8pt,-10.5pt" to="541.2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" strokeweight="1.5pt"/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42208" behindDoc="0" locked="0" layoutInCell="1" allowOverlap="1" wp14:anchorId="59DE5206" wp14:editId="40FD90FD">
              <wp:simplePos x="0" y="0"/>
              <wp:positionH relativeFrom="column">
                <wp:posOffset>-438785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44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47C5" w:rsidRPr="00732F70" w:rsidRDefault="001447C5" w:rsidP="00A23ABB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8C4B8" id="_x0000_s1155" type="#_x0000_t202" style="position:absolute;margin-left:-34.55pt;margin-top:-36pt;width:355.9pt;height:25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/8vgIAAMM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" filled="f" stroked="f">
              <v:textbox inset="5.85pt,.7pt,5.85pt,.7pt">
                <w:txbxContent>
                  <w:p w:rsidR="001447C5" w:rsidRPr="00732F70" w:rsidRDefault="001447C5" w:rsidP="00A23ABB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5AB00776" wp14:editId="2E1B13A2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4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A23ABB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ログインページ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DCE5D0" id="_x0000_s1156" type="#_x0000_t202" style="position:absolute;margin-left:82.45pt;margin-top:.1pt;width:225.05pt;height:29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cmvCzz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A23ABB">
                    <w:pPr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ログインページ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5FCCF88E" wp14:editId="55683D1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45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A23ABB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163F9D" id="_x0000_s1157" type="#_x0000_t202" style="position:absolute;margin-left:0;margin-top:.1pt;width:82.45pt;height:29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OiIYezQCAABT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1447C5" w:rsidRPr="00730FB8" w:rsidRDefault="001447C5" w:rsidP="00A23ABB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41184" behindDoc="0" locked="0" layoutInCell="1" allowOverlap="1" wp14:anchorId="1AFCB5EF" wp14:editId="6BDC6119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53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54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5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5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57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58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5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FCB5EF" id="_x0000_s1163" style="position:absolute;margin-left:575.8pt;margin-top:.1pt;width:119.05pt;height:29.3pt;z-index:25174118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">
              <v:group id="Group 171" o:spid="_x0000_s1164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16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A23ABB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6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67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<v:shape id="Text Box 175" o:spid="_x0000_s116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">
                  <v:textbox inset="5.85pt,.7pt,5.85pt,.7pt">
                    <w:txbxContent>
                      <w:p w:rsidR="001447C5" w:rsidRPr="000B5B01" w:rsidRDefault="001447C5" w:rsidP="00A23ABB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6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7872" behindDoc="0" locked="0" layoutInCell="1" allowOverlap="1" wp14:anchorId="0085DCAB" wp14:editId="2A6F44D8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346356" cy="372110"/>
              <wp:effectExtent l="0" t="0" r="15875" b="27940"/>
              <wp:wrapNone/>
              <wp:docPr id="412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46356" cy="372110"/>
                        <a:chOff x="7958" y="2897"/>
                        <a:chExt cx="3258" cy="586"/>
                      </a:xfrm>
                    </wpg:grpSpPr>
                    <wpg:grpSp>
                      <wpg:cNvPr id="413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1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15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16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1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A23ABB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18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23A2EB" id="_x0000_s1165" style="position:absolute;margin-left:307.25pt;margin-top:-.35pt;width:184.75pt;height:29.3pt;z-index:25172787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">
              <v:group id="Group 164" o:spid="_x0000_s1166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16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A23ABB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6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69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<v:shape id="Text Box 168" o:spid="_x0000_s117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A23ABB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7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09B0D935" wp14:editId="608970D9">
              <wp:simplePos x="0" y="0"/>
              <wp:positionH relativeFrom="column">
                <wp:posOffset>-937260</wp:posOffset>
              </wp:positionH>
              <wp:positionV relativeFrom="paragraph">
                <wp:posOffset>-133350</wp:posOffset>
              </wp:positionV>
              <wp:extent cx="7810500" cy="0"/>
              <wp:effectExtent l="15240" t="9525" r="13335" b="9525"/>
              <wp:wrapNone/>
              <wp:docPr id="408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105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4EE4E" id="Line 214" o:spid="_x0000_s1026" style="position:absolute;left:0;text-align:lef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3.8pt,-10.5pt" to="541.2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" strokeweight="1.5pt"/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13BB2BEF" wp14:editId="0E912B9F">
              <wp:simplePos x="0" y="0"/>
              <wp:positionH relativeFrom="column">
                <wp:posOffset>-438785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409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47C5" w:rsidRPr="00732F70" w:rsidRDefault="001447C5" w:rsidP="00A23ABB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D3C0BE" id="_x0000_s1172" type="#_x0000_t202" style="position:absolute;margin-left:-34.55pt;margin-top:-36pt;width:355.9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xC/vQ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6CUYcdJBkR7pqNGdGFHgz0yGhl6loPjQg6oeQQCVttGq/l6U3xXiYtUQvqW3UoqhoaQCD33z0734&#10;OuEoA7IZPokKDJGdFhZorGVn0gcJQYAOlXo6Vcc4U8JjGPlJMgNRCbJZMIs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" filled="f" stroked="f">
              <v:textbox inset="5.85pt,.7pt,5.85pt,.7pt">
                <w:txbxContent>
                  <w:p w:rsidR="001447C5" w:rsidRPr="00732F70" w:rsidRDefault="001447C5" w:rsidP="00A23ABB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72432449" wp14:editId="14D40733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1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A23ABB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プロフィール編集ページ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D6DD81" id="_x0000_s1173" type="#_x0000_t202" style="position:absolute;margin-left:82.45pt;margin-top:.1pt;width:225.05pt;height:29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">
              <v:textbox inset="2mm,2.25mm,0,.7pt">
                <w:txbxContent>
                  <w:p w:rsidR="001447C5" w:rsidRPr="00AD7689" w:rsidRDefault="001447C5" w:rsidP="00A23ABB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プロフィール編集ページ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2524DA9D" wp14:editId="11E37D86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1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A23ABB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42E87" id="_x0000_s1174" type="#_x0000_t202" style="position:absolute;margin-left:0;margin-top:.1pt;width:82.45pt;height:29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IAB1w0yAgAAUw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1447C5" w:rsidRPr="00730FB8" w:rsidRDefault="001447C5" w:rsidP="00A23ABB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5F5331E7" wp14:editId="15AE5BEA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19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20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21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22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23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2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A23AB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25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A23AB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5331E7" id="_x0000_s1180" style="position:absolute;margin-left:575.8pt;margin-top:.1pt;width:119.05pt;height:29.3pt;z-index:25172889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">
              <v:group id="Group 171" o:spid="_x0000_s118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18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">
                  <v:textbox inset="5.85pt,.7pt,5.85pt,.7pt">
                    <w:txbxContent>
                      <w:p w:rsidR="001447C5" w:rsidRPr="000B5B01" w:rsidRDefault="001447C5" w:rsidP="00A23ABB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8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8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<v:shape id="Text Box 175" o:spid="_x0000_s118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">
                  <v:textbox inset="5.85pt,.7pt,5.85pt,.7pt">
                    <w:txbxContent>
                      <w:p w:rsidR="001447C5" w:rsidRPr="000B5B01" w:rsidRDefault="001447C5" w:rsidP="00A23ABB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8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A23ABB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>
    <w:pPr>
      <w:pStyle w:val="a5"/>
      <w:rPr>
        <w:lang w:eastAsia="ja-JP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264F">
    <w:pPr>
      <w:pStyle w:val="a5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3076F843" wp14:editId="5F1EFEE0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26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FE264F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チャンネル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開設</w:t>
                          </w: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6F843" id="_x0000_t202" coordsize="21600,21600" o:spt="202" path="m,l,21600r21600,l21600,xe">
              <v:stroke joinstyle="miter"/>
              <v:path gradientshapeok="t" o:connecttype="rect"/>
            </v:shapetype>
            <v:shape id="_x0000_s1182" type="#_x0000_t202" style="position:absolute;margin-left:82.45pt;margin-top:.1pt;width:225.05pt;height:29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kYxyjz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FE264F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チャンネル</w:t>
                    </w:r>
                    <w:r>
                      <w:rPr>
                        <w:sz w:val="24"/>
                        <w:lang w:eastAsia="ja-JP"/>
                      </w:rPr>
                      <w:t>開設</w:t>
                    </w:r>
                    <w:r>
                      <w:rPr>
                        <w:rFonts w:hint="eastAsia"/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4324BDBA" wp14:editId="738F670D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27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FE264F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24BDBA" id="_x0000_s1183" type="#_x0000_t202" style="position:absolute;margin-left:0;margin-top:.1pt;width:82.45pt;height:29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wNTG2jQCAABT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1447C5" w:rsidRPr="00730FB8" w:rsidRDefault="001447C5" w:rsidP="00FE264F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35040" behindDoc="0" locked="0" layoutInCell="1" allowOverlap="1" wp14:anchorId="5F715FCC" wp14:editId="1B74FB8A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428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429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3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FE26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31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FE264F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32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3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FE264F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 w:rsidR="001710EC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 w:rsidR="001710EC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34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FE264F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715FCC" id="_x0000_s1184" style="position:absolute;margin-left:307.5pt;margin-top:.05pt;width:164.85pt;height:29.3pt;z-index:25173504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">
              <v:group id="Group 164" o:spid="_x0000_s118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<v:shape id="Text Box 165" o:spid="_x0000_s118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">
                  <v:textbox inset="5.85pt,.7pt,5.85pt,.7pt">
                    <w:txbxContent>
                      <w:p w:rsidR="001447C5" w:rsidRDefault="001447C5" w:rsidP="00FE264F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8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" fillcolor="#c9f">
                  <v:textbox inset="5.85pt,.7pt,5.85pt,.7pt">
                    <w:txbxContent>
                      <w:p w:rsidR="001447C5" w:rsidRPr="007F0A12" w:rsidRDefault="001447C5" w:rsidP="00FE264F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8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<v:shape id="Text Box 168" o:spid="_x0000_s118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FE264F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 w:rsidR="001710EC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 w:rsidR="001710EC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9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" fillcolor="#c9f">
                  <v:textbox inset="5.85pt,.7pt,5.85pt,.7pt">
                    <w:txbxContent>
                      <w:p w:rsidR="001447C5" w:rsidRPr="007F0A12" w:rsidRDefault="001447C5" w:rsidP="00FE264F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36064" behindDoc="0" locked="0" layoutInCell="1" allowOverlap="1" wp14:anchorId="71E29C38" wp14:editId="1D900E4D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35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36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37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FE264F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38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FE264F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39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40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FE264F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41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FE264F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E29C38" id="_x0000_s1196" style="position:absolute;margin-left:575.8pt;margin-top:.1pt;width:119.05pt;height:29.3pt;z-index:25173606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">
              <v:group id="Group 171" o:spid="_x0000_s119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19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FE264F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9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" fillcolor="#c9f">
                  <v:textbox inset="5.85pt,.7pt,5.85pt,.7pt">
                    <w:txbxContent>
                      <w:p w:rsidR="001447C5" w:rsidRPr="007F0A12" w:rsidRDefault="001447C5" w:rsidP="00FE264F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0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<v:shape id="Text Box 175" o:spid="_x0000_s120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">
                  <v:textbox inset="5.85pt,.7pt,5.85pt,.7pt">
                    <w:txbxContent>
                      <w:p w:rsidR="001447C5" w:rsidRPr="000B5B01" w:rsidRDefault="001447C5" w:rsidP="00FE264F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0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FE264F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  <w:p w:rsidR="001447C5" w:rsidRPr="00A23ABB" w:rsidRDefault="001447C5" w:rsidP="00A23ABB">
    <w:pPr>
      <w:pStyle w:val="a5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7C5" w:rsidRDefault="001447C5" w:rsidP="00FE13C6">
    <w:pPr>
      <w:pStyle w:val="a5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2A8B7FDD" wp14:editId="44B4F8CF">
              <wp:simplePos x="0" y="0"/>
              <wp:positionH relativeFrom="column">
                <wp:posOffset>3902044</wp:posOffset>
              </wp:positionH>
              <wp:positionV relativeFrom="paragraph">
                <wp:posOffset>-4527</wp:posOffset>
              </wp:positionV>
              <wp:extent cx="2346356" cy="372110"/>
              <wp:effectExtent l="0" t="0" r="15875" b="27940"/>
              <wp:wrapNone/>
              <wp:docPr id="373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46356" cy="372110"/>
                        <a:chOff x="7958" y="2897"/>
                        <a:chExt cx="3258" cy="586"/>
                      </a:xfrm>
                    </wpg:grpSpPr>
                    <wpg:grpSp>
                      <wpg:cNvPr id="374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7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松坂　一穂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7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77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7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Default="001710EC" w:rsidP="00476AE2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2</w:t>
                              </w:r>
                              <w:r w:rsidR="001447C5"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 w:rsidR="001447C5"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 w:rsidR="001447C5"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 w:rsidR="001447C5"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 w:rsidR="001447C5"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 w:rsidR="001447C5"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 w:rsidR="001447C5"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 w:rsidR="001447C5"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 w:rsidR="001447C5"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 w:rsidR="001447C5"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 w:rsidR="001447C5"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18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 w:rsidR="001447C5"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7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8B7FDD" id="_x0000_s1198" style="position:absolute;margin-left:307.25pt;margin-top:-.35pt;width:184.75pt;height:29.3pt;z-index:25170636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">
              <v:group id="Group 164" o:spid="_x0000_s119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5" o:spid="_x0000_s120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">
                  <v:textbox inset="5.85pt,.7pt,5.85pt,.7pt">
                    <w:txbxContent>
                      <w:p w:rsidR="001447C5" w:rsidRDefault="001447C5" w:rsidP="00476AE2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松坂　一穂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0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0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<v:shape id="Text Box 168" o:spid="_x0000_s120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">
                  <v:textbox inset="5.85pt,.7pt,5.85pt,.7pt">
                    <w:txbxContent>
                      <w:p w:rsidR="001447C5" w:rsidRDefault="001710EC" w:rsidP="00476AE2">
                        <w:r>
                          <w:rPr>
                            <w:rFonts w:ascii="Times New Roman" w:hAnsi="Times New Roman"/>
                            <w:szCs w:val="21"/>
                          </w:rPr>
                          <w:t>2</w:t>
                        </w:r>
                        <w:r w:rsidR="001447C5"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 w:rsidR="001447C5"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 w:rsidR="001447C5"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 w:rsidR="001447C5"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 w:rsidR="001447C5"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 w:rsidR="001447C5"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 w:rsidR="001447C5"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 w:rsidR="001447C5"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 w:rsidR="001447C5"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 w:rsidR="001447C5"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 w:rsidR="001447C5"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18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6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7</w:t>
                        </w:r>
                        <w:r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 w:rsidR="001447C5"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0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6B8202FE" wp14:editId="75B9AB4D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371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AD7689" w:rsidRDefault="001447C5" w:rsidP="00476AE2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チャンネル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メニュー</w:t>
                          </w: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202FE" id="_x0000_s1205" type="#_x0000_t202" style="position:absolute;margin-left:82.45pt;margin-top:.1pt;width:225.05pt;height:29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b73DAj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1447C5" w:rsidRPr="00AD7689" w:rsidRDefault="001447C5" w:rsidP="00476AE2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チャンネル</w:t>
                    </w:r>
                    <w:r>
                      <w:rPr>
                        <w:sz w:val="24"/>
                        <w:lang w:eastAsia="ja-JP"/>
                      </w:rPr>
                      <w:t>メニュー</w:t>
                    </w:r>
                    <w:r>
                      <w:rPr>
                        <w:rFonts w:hint="eastAsia"/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EEDB1DD" wp14:editId="2FCD661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372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447C5" w:rsidRPr="00730FB8" w:rsidRDefault="001447C5" w:rsidP="00476AE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EDB1DD" id="_x0000_s1206" type="#_x0000_t202" style="position:absolute;margin-left:0;margin-top:.1pt;width:82.45pt;height:29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B0UlYgyAgAAUw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1447C5" w:rsidRPr="00730FB8" w:rsidRDefault="001447C5" w:rsidP="00476AE2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33ABD2C6" wp14:editId="61C1D35D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380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381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8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1710EC">
                                <w:rPr>
                                  <w:rFonts w:ascii="Times New Roman" w:hAnsi="Times New Roman"/>
                                  <w:szCs w:val="2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8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84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8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0B5B01" w:rsidRDefault="001447C5" w:rsidP="00476AE2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B35A5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16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8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47C5" w:rsidRPr="007F0A12" w:rsidRDefault="001447C5" w:rsidP="00476AE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ABD2C6" id="_x0000_s1212" style="position:absolute;margin-left:575.8pt;margin-top:.1pt;width:119.05pt;height:29.3pt;z-index:25170739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">
              <v:group id="Group 171" o:spid="_x0000_s121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" o:spid="_x0000_s121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1710EC">
                          <w:rPr>
                            <w:rFonts w:ascii="Times New Roman" w:hAnsi="Times New Roman"/>
                            <w:szCs w:val="2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1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1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<v:shape id="Text Box 175" o:spid="_x0000_s121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">
                  <v:textbox inset="5.85pt,.7pt,5.85pt,.7pt">
                    <w:txbxContent>
                      <w:p w:rsidR="001447C5" w:rsidRPr="000B5B01" w:rsidRDefault="001447C5" w:rsidP="00476AE2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B35A5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16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1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" fillcolor="#c9f">
                  <v:textbox inset="5.85pt,.7pt,5.85pt,.7pt">
                    <w:txbxContent>
                      <w:p w:rsidR="001447C5" w:rsidRPr="007F0A12" w:rsidRDefault="001447C5" w:rsidP="00476AE2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00F5F"/>
    <w:multiLevelType w:val="hybridMultilevel"/>
    <w:tmpl w:val="58F40404"/>
    <w:lvl w:ilvl="0" w:tplc="C054F17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06500D4"/>
    <w:multiLevelType w:val="hybridMultilevel"/>
    <w:tmpl w:val="01DCC168"/>
    <w:lvl w:ilvl="0" w:tplc="67628E1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69C5CEF"/>
    <w:multiLevelType w:val="hybridMultilevel"/>
    <w:tmpl w:val="5B08BE66"/>
    <w:lvl w:ilvl="0" w:tplc="239A15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75A4751E"/>
    <w:multiLevelType w:val="hybridMultilevel"/>
    <w:tmpl w:val="55E232E2"/>
    <w:lvl w:ilvl="0" w:tplc="CDF6D6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attachedTemplate r:id="rId1"/>
  <w:defaultTabStop w:val="720"/>
  <w:drawingGridHorizontalSpacing w:val="123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E8"/>
    <w:rsid w:val="000354C2"/>
    <w:rsid w:val="00037C22"/>
    <w:rsid w:val="00062E50"/>
    <w:rsid w:val="000F398F"/>
    <w:rsid w:val="00102AB2"/>
    <w:rsid w:val="001447C5"/>
    <w:rsid w:val="00157F33"/>
    <w:rsid w:val="00163C01"/>
    <w:rsid w:val="001710EC"/>
    <w:rsid w:val="00181D54"/>
    <w:rsid w:val="001A0A96"/>
    <w:rsid w:val="001B1BA2"/>
    <w:rsid w:val="001C2E6F"/>
    <w:rsid w:val="001D5E0B"/>
    <w:rsid w:val="0023251F"/>
    <w:rsid w:val="00251874"/>
    <w:rsid w:val="002933C6"/>
    <w:rsid w:val="00303554"/>
    <w:rsid w:val="003574E8"/>
    <w:rsid w:val="00382DBD"/>
    <w:rsid w:val="00385DF0"/>
    <w:rsid w:val="00394CF3"/>
    <w:rsid w:val="00407A5C"/>
    <w:rsid w:val="00476AE2"/>
    <w:rsid w:val="00542367"/>
    <w:rsid w:val="00575458"/>
    <w:rsid w:val="00581831"/>
    <w:rsid w:val="005B7C45"/>
    <w:rsid w:val="00631F1A"/>
    <w:rsid w:val="00631F37"/>
    <w:rsid w:val="00645CCC"/>
    <w:rsid w:val="006B6C8E"/>
    <w:rsid w:val="006C7BB4"/>
    <w:rsid w:val="00733706"/>
    <w:rsid w:val="007369B3"/>
    <w:rsid w:val="007656EC"/>
    <w:rsid w:val="007930AA"/>
    <w:rsid w:val="007A459B"/>
    <w:rsid w:val="007A6E1B"/>
    <w:rsid w:val="007A7824"/>
    <w:rsid w:val="007B7BC0"/>
    <w:rsid w:val="007E20EF"/>
    <w:rsid w:val="00817790"/>
    <w:rsid w:val="008214E5"/>
    <w:rsid w:val="00865CEA"/>
    <w:rsid w:val="0089316C"/>
    <w:rsid w:val="0094714A"/>
    <w:rsid w:val="009B79C7"/>
    <w:rsid w:val="009C20B7"/>
    <w:rsid w:val="009D028F"/>
    <w:rsid w:val="009F0AE6"/>
    <w:rsid w:val="00A23ABB"/>
    <w:rsid w:val="00A2452D"/>
    <w:rsid w:val="00AC2678"/>
    <w:rsid w:val="00AE7979"/>
    <w:rsid w:val="00B04051"/>
    <w:rsid w:val="00B35A50"/>
    <w:rsid w:val="00B7219F"/>
    <w:rsid w:val="00B902D3"/>
    <w:rsid w:val="00BD2416"/>
    <w:rsid w:val="00BD4CB9"/>
    <w:rsid w:val="00BE41AE"/>
    <w:rsid w:val="00C057CD"/>
    <w:rsid w:val="00C416D0"/>
    <w:rsid w:val="00CA2AB7"/>
    <w:rsid w:val="00CD6BAE"/>
    <w:rsid w:val="00CE3EA5"/>
    <w:rsid w:val="00D04347"/>
    <w:rsid w:val="00D26380"/>
    <w:rsid w:val="00D654BE"/>
    <w:rsid w:val="00D72F94"/>
    <w:rsid w:val="00DE0004"/>
    <w:rsid w:val="00DE7AF8"/>
    <w:rsid w:val="00E270E3"/>
    <w:rsid w:val="00E927B8"/>
    <w:rsid w:val="00EE641C"/>
    <w:rsid w:val="00EF090A"/>
    <w:rsid w:val="00EF58A8"/>
    <w:rsid w:val="00F045AE"/>
    <w:rsid w:val="00F56A01"/>
    <w:rsid w:val="00F90643"/>
    <w:rsid w:val="00FE13C6"/>
    <w:rsid w:val="00FE264F"/>
    <w:rsid w:val="00F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0463D92"/>
  <w15:docId w15:val="{5DE454B9-D768-47C9-B6BE-93AAE6D2B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A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574E8"/>
    <w:pPr>
      <w:spacing w:after="0" w:line="240" w:lineRule="auto"/>
    </w:pPr>
    <w:rPr>
      <w:lang w:eastAsia="ja-JP"/>
    </w:rPr>
  </w:style>
  <w:style w:type="character" w:customStyle="1" w:styleId="a4">
    <w:name w:val="行間詰め (文字)"/>
    <w:basedOn w:val="a0"/>
    <w:link w:val="a3"/>
    <w:uiPriority w:val="1"/>
    <w:rsid w:val="003574E8"/>
    <w:rPr>
      <w:lang w:eastAsia="ja-JP"/>
    </w:rPr>
  </w:style>
  <w:style w:type="paragraph" w:styleId="a5">
    <w:name w:val="header"/>
    <w:basedOn w:val="a"/>
    <w:link w:val="a6"/>
    <w:uiPriority w:val="99"/>
    <w:unhideWhenUsed/>
    <w:rsid w:val="003574E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3574E8"/>
  </w:style>
  <w:style w:type="paragraph" w:styleId="a7">
    <w:name w:val="footer"/>
    <w:basedOn w:val="a"/>
    <w:link w:val="a8"/>
    <w:uiPriority w:val="99"/>
    <w:unhideWhenUsed/>
    <w:rsid w:val="003574E8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3574E8"/>
  </w:style>
  <w:style w:type="table" w:styleId="a9">
    <w:name w:val="Table Grid"/>
    <w:basedOn w:val="a1"/>
    <w:rsid w:val="008214E5"/>
    <w:pPr>
      <w:widowControl w:val="0"/>
      <w:spacing w:after="0" w:line="240" w:lineRule="auto"/>
      <w:jc w:val="both"/>
    </w:pPr>
    <w:rPr>
      <w:rFonts w:ascii="Century" w:eastAsia="ＭＳ 明朝" w:hAnsi="Century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FE13C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5.xml"/><Relationship Id="rId26" Type="http://schemas.openxmlformats.org/officeDocument/2006/relationships/image" Target="media/image9.png"/><Relationship Id="rId39" Type="http://schemas.openxmlformats.org/officeDocument/2006/relationships/header" Target="header16.xml"/><Relationship Id="rId21" Type="http://schemas.openxmlformats.org/officeDocument/2006/relationships/image" Target="media/image7.png"/><Relationship Id="rId34" Type="http://schemas.openxmlformats.org/officeDocument/2006/relationships/header" Target="header14.xml"/><Relationship Id="rId42" Type="http://schemas.openxmlformats.org/officeDocument/2006/relationships/image" Target="media/image17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1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eader" Target="header15.xml"/><Relationship Id="rId40" Type="http://schemas.openxmlformats.org/officeDocument/2006/relationships/image" Target="media/image16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8.xm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12.xm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7.xml"/><Relationship Id="rId27" Type="http://schemas.openxmlformats.org/officeDocument/2006/relationships/header" Target="header10.xml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header" Target="header18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header" Target="header9.xml"/><Relationship Id="rId33" Type="http://schemas.openxmlformats.org/officeDocument/2006/relationships/header" Target="header13.xml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header" Target="header1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41\EnNormal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D780146336E43D6AC0633A561884B1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6C2DAE0-E96B-42E5-AB9B-687E6CA37E17}"/>
      </w:docPartPr>
      <w:docPartBody>
        <w:p w:rsidR="00722FE9" w:rsidRDefault="009D3319" w:rsidP="009D3319">
          <w:pPr>
            <w:pStyle w:val="9D780146336E43D6AC0633A561884B1B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[会社名]</w:t>
          </w:r>
        </w:p>
      </w:docPartBody>
    </w:docPart>
    <w:docPart>
      <w:docPartPr>
        <w:name w:val="FD820B47AAB34C348EC67A6A27F8934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3878E8F-2F08-4F39-9AB9-342BA95572E1}"/>
      </w:docPartPr>
      <w:docPartBody>
        <w:p w:rsidR="00722FE9" w:rsidRDefault="009D3319" w:rsidP="009D3319">
          <w:pPr>
            <w:pStyle w:val="FD820B47AAB34C348EC67A6A27F8934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[文書のタイトル]</w:t>
          </w:r>
        </w:p>
      </w:docPartBody>
    </w:docPart>
    <w:docPart>
      <w:docPartPr>
        <w:name w:val="39706FA4FFEB44F398FEF30E97E1717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8FEDDE4-880C-4CC6-9D51-53A9594E997B}"/>
      </w:docPartPr>
      <w:docPartBody>
        <w:p w:rsidR="00722FE9" w:rsidRDefault="009D3319" w:rsidP="009D3319">
          <w:pPr>
            <w:pStyle w:val="39706FA4FFEB44F398FEF30E97E17174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[文書のサブタイトル]</w:t>
          </w:r>
        </w:p>
      </w:docPartBody>
    </w:docPart>
    <w:docPart>
      <w:docPartPr>
        <w:name w:val="58804905B3444304B5E1726B18B67CA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538389E-F525-4C11-89E3-BF1170012A76}"/>
      </w:docPartPr>
      <w:docPartBody>
        <w:p w:rsidR="00722FE9" w:rsidRDefault="009D3319" w:rsidP="009D3319">
          <w:pPr>
            <w:pStyle w:val="58804905B3444304B5E1726B18B67CA4"/>
          </w:pPr>
          <w:r>
            <w:rPr>
              <w:color w:val="5B9BD5" w:themeColor="accent1"/>
              <w:sz w:val="28"/>
              <w:szCs w:val="28"/>
              <w:lang w:val="ja-JP"/>
            </w:rPr>
            <w:t>[作成者名]</w:t>
          </w:r>
        </w:p>
      </w:docPartBody>
    </w:docPart>
    <w:docPart>
      <w:docPartPr>
        <w:name w:val="289FD55ABF1D47A48CBDCEB26D57936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F93F8C5-2858-41CE-8DA7-5DD508D980A8}"/>
      </w:docPartPr>
      <w:docPartBody>
        <w:p w:rsidR="00722FE9" w:rsidRDefault="009D3319" w:rsidP="009D3319">
          <w:pPr>
            <w:pStyle w:val="289FD55ABF1D47A48CBDCEB26D57936D"/>
          </w:pPr>
          <w:r>
            <w:rPr>
              <w:color w:val="5B9BD5" w:themeColor="accent1"/>
              <w:sz w:val="28"/>
              <w:szCs w:val="28"/>
              <w:lang w:val="ja-JP"/>
            </w:rPr>
            <w:t>[日付]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319"/>
    <w:rsid w:val="00145A6F"/>
    <w:rsid w:val="00681C88"/>
    <w:rsid w:val="00722FE9"/>
    <w:rsid w:val="009D3319"/>
    <w:rsid w:val="00F7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780146336E43D6AC0633A561884B1B">
    <w:name w:val="9D780146336E43D6AC0633A561884B1B"/>
    <w:rsid w:val="009D3319"/>
    <w:pPr>
      <w:widowControl w:val="0"/>
      <w:jc w:val="both"/>
    </w:pPr>
  </w:style>
  <w:style w:type="paragraph" w:customStyle="1" w:styleId="FD820B47AAB34C348EC67A6A27F89349">
    <w:name w:val="FD820B47AAB34C348EC67A6A27F89349"/>
    <w:rsid w:val="009D3319"/>
    <w:pPr>
      <w:widowControl w:val="0"/>
      <w:jc w:val="both"/>
    </w:pPr>
  </w:style>
  <w:style w:type="paragraph" w:customStyle="1" w:styleId="39706FA4FFEB44F398FEF30E97E17174">
    <w:name w:val="39706FA4FFEB44F398FEF30E97E17174"/>
    <w:rsid w:val="009D3319"/>
    <w:pPr>
      <w:widowControl w:val="0"/>
      <w:jc w:val="both"/>
    </w:pPr>
  </w:style>
  <w:style w:type="paragraph" w:customStyle="1" w:styleId="58804905B3444304B5E1726B18B67CA4">
    <w:name w:val="58804905B3444304B5E1726B18B67CA4"/>
    <w:rsid w:val="009D3319"/>
    <w:pPr>
      <w:widowControl w:val="0"/>
      <w:jc w:val="both"/>
    </w:pPr>
  </w:style>
  <w:style w:type="paragraph" w:customStyle="1" w:styleId="289FD55ABF1D47A48CBDCEB26D57936D">
    <w:name w:val="289FD55ABF1D47A48CBDCEB26D57936D"/>
    <w:rsid w:val="009D3319"/>
    <w:pPr>
      <w:widowControl w:val="0"/>
      <w:jc w:val="both"/>
    </w:pPr>
  </w:style>
  <w:style w:type="paragraph" w:customStyle="1" w:styleId="99E1B81FB37243A790616270C0CB9393">
    <w:name w:val="99E1B81FB37243A790616270C0CB9393"/>
    <w:rsid w:val="009D3319"/>
    <w:pPr>
      <w:widowControl w:val="0"/>
      <w:jc w:val="both"/>
    </w:pPr>
  </w:style>
  <w:style w:type="paragraph" w:customStyle="1" w:styleId="CA57D63CB9AE40D888A0C34A4CE977FC">
    <w:name w:val="CA57D63CB9AE40D888A0C34A4CE977FC"/>
    <w:rsid w:val="009D3319"/>
    <w:pPr>
      <w:widowControl w:val="0"/>
      <w:jc w:val="both"/>
    </w:pPr>
  </w:style>
  <w:style w:type="paragraph" w:customStyle="1" w:styleId="B6EA3F64EDCC40D7910B784A537BDD47">
    <w:name w:val="B6EA3F64EDCC40D7910B784A537BDD47"/>
    <w:pPr>
      <w:widowControl w:val="0"/>
      <w:jc w:val="both"/>
    </w:pPr>
  </w:style>
  <w:style w:type="paragraph" w:customStyle="1" w:styleId="BC9806963A0642ABA165B9EE1D8696CF">
    <w:name w:val="BC9806963A0642ABA165B9EE1D8696CF"/>
    <w:pPr>
      <w:widowControl w:val="0"/>
      <w:jc w:val="both"/>
    </w:pPr>
  </w:style>
  <w:style w:type="paragraph" w:customStyle="1" w:styleId="DF7C7129A3A84753B4620A5B97EAE9DB">
    <w:name w:val="DF7C7129A3A84753B4620A5B97EAE9DB"/>
    <w:pPr>
      <w:widowControl w:val="0"/>
      <w:jc w:val="both"/>
    </w:pPr>
  </w:style>
  <w:style w:type="paragraph" w:customStyle="1" w:styleId="97AB7ECB50AE4EDF91280CE7BA8F89CC">
    <w:name w:val="97AB7ECB50AE4EDF91280CE7BA8F89CC"/>
    <w:pPr>
      <w:widowControl w:val="0"/>
      <w:jc w:val="both"/>
    </w:pPr>
  </w:style>
  <w:style w:type="paragraph" w:customStyle="1" w:styleId="BF9FF3E70A0843428511ED741BABA126">
    <w:name w:val="BF9FF3E70A0843428511ED741BABA126"/>
    <w:pPr>
      <w:widowControl w:val="0"/>
      <w:jc w:val="both"/>
    </w:pPr>
  </w:style>
  <w:style w:type="paragraph" w:customStyle="1" w:styleId="129C4637BFED4931BF445BE36337E4E5">
    <w:name w:val="129C4637BFED4931BF445BE36337E4E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A01F6-A61D-4BA8-9615-1E109D69D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EnNormal.dotm</Template>
  <TotalTime>982</TotalTime>
  <Pages>17</Pages>
  <Words>285</Words>
  <Characters>1628</Characters>
  <Application>Microsoft Office Word</Application>
  <DocSecurity>0</DocSecurity>
  <Lines>13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画面コンテンツ設計</vt:lpstr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画面コンテンツ設計</dc:title>
  <dc:subject/>
  <dc:creator/>
  <cp:keywords/>
  <dc:description/>
  <cp:lastModifiedBy>松坂 一穂</cp:lastModifiedBy>
  <cp:revision>15</cp:revision>
  <dcterms:created xsi:type="dcterms:W3CDTF">2018-07-05T09:01:00Z</dcterms:created>
  <dcterms:modified xsi:type="dcterms:W3CDTF">2018-07-10T03:42:00Z</dcterms:modified>
</cp:coreProperties>
</file>